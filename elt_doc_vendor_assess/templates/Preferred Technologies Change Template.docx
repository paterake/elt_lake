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sdt>
      <w:sdtPr>
        <w:id w:val="-44677529"/>
        <w:docPartObj>
          <w:docPartGallery w:val="Cover Pages"/>
          <w:docPartUnique/>
        </w:docPartObj>
        <w:rPr>
          <w:rFonts w:eastAsia="ＭＳ Ｐゴシック" w:cs="Times New Roman" w:eastAsiaTheme="majorEastAsia" w:cstheme="majorBidi"/>
          <w:b w:val="1"/>
          <w:bCs w:val="1"/>
          <w:color w:val="005426"/>
          <w:sz w:val="28"/>
          <w:szCs w:val="28"/>
        </w:rPr>
      </w:sdtPr>
      <w:sdtEndPr>
        <w:rPr>
          <w:rFonts w:eastAsia="ＭＳ Ｐゴシック" w:cs="Times New Roman" w:eastAsiaTheme="majorEastAsia" w:cstheme="majorBidi"/>
          <w:b w:val="0"/>
          <w:bCs w:val="0"/>
          <w:color w:val="4F91CE"/>
          <w:sz w:val="28"/>
          <w:szCs w:val="28"/>
        </w:rPr>
      </w:sdtEndPr>
      <w:sdtContent>
        <w:p w:rsidRPr="009E11E2" w:rsidR="00167B11" w:rsidP="00F92998" w:rsidRDefault="00293A1A" w14:paraId="67240501" w14:textId="087825E6">
          <w:pPr>
            <w:pStyle w:val="CommentText"/>
          </w:pPr>
          <w:r w:rsidRPr="009E11E2">
            <w:rPr>
              <w:noProof/>
            </w:rPr>
            <w:drawing>
              <wp:inline distT="0" distB="0" distL="0" distR="0" wp14:anchorId="045290DF" wp14:editId="6E8C63D8">
                <wp:extent cx="1321966" cy="848698"/>
                <wp:effectExtent l="0" t="0" r="0" b="8890"/>
                <wp:docPr id="1026" name="Picture 1026" descr="See the source imag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F3601E-51B3-4B41-9C70-FBF60E05CA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See the source image">
                          <a:extLst>
                            <a:ext uri="{FF2B5EF4-FFF2-40B4-BE49-F238E27FC236}">
                              <a16:creationId xmlns:a16="http://schemas.microsoft.com/office/drawing/2014/main" id="{75F3601E-51B3-4B41-9C70-FBF60E05CA8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966" cy="84869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9E11E2" w:rsidR="00864A53">
            <w:rPr>
              <w:noProof/>
            </w:rPr>
            <mc:AlternateContent xmlns:mc="http://schemas.openxmlformats.org/markup-compatibility/2006">
              <mc:Choice Requires="wps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3E4D1D4F" wp14:editId="29B7A7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115175" cy="3868420"/>
                    <wp:effectExtent l="0" t="0" r="0" b="5715"/>
                    <wp:wrapSquare wrapText="bothSides"/>
                    <wp:docPr id="154" name="Text Box 1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5175" cy="3868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xmlns:w14="http://schemas.microsoft.com/office/word/2010/wordml" w:rsidRPr="0007495A" w:rsidR="001A0EC0" w:rsidP="00D2491E" w:rsidRDefault="006B3227" w14:paraId="7D878815" w14:textId="76109344">
                                <w:pPr>
                                  <w:jc w:val="right"/>
                                  <w:rPr>
                                    <w:rFonts w:eastAsiaTheme="majorEastAsia" w:cstheme="majorBidi"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</w:pPr>
                                <w:r w:rsidRPr="006B3227">
                                  <w:rPr>
                                    <w:rFonts w:eastAsiaTheme="majorEastAsia" w:cstheme="majorBidi"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>Preferred Technologies Change</w:t>
                                </w:r>
                                <w:r>
                                  <w:rPr>
                                    <w:rFonts w:eastAsiaTheme="majorEastAsia" w:cstheme="majorBidi"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</w:p>
                              <w:p xmlns:w14="http://schemas.microsoft.com/office/word/2010/wordml" w:rsidRPr="0007495A" w:rsidR="00BC37F3" w:rsidP="00D2491E" w:rsidRDefault="00BC37F3" w14:paraId="36E53D37" w14:textId="03BEEE04">
                                <w:pPr>
                                  <w:jc w:val="right"/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</w:pPr>
                                <w:r w:rsidRPr="0007495A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 xml:space="preserve">&lt;&lt; </w:t>
                                </w:r>
                                <w:r w:rsidRPr="0007495A" w:rsidR="00F8740B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 xml:space="preserve">Project </w:t>
                                </w:r>
                                <w:r w:rsidRPr="0007495A">
                                  <w:rPr>
                                    <w:rFonts w:eastAsiaTheme="majorEastAsia" w:cstheme="majorBidi"/>
                                    <w:b/>
                                    <w:bCs/>
                                    <w:smallCaps/>
                                    <w:color w:val="2B2B2B" w:themeColor="accent6" w:themeShade="80"/>
                                    <w:spacing w:val="-10"/>
                                    <w:sz w:val="52"/>
                                    <w:szCs w:val="52"/>
                                  </w:rPr>
                                  <w:t>Name &gt;&gt;</w:t>
                                </w:r>
                              </w:p>
                              <w:p xmlns:w14="http://schemas.microsoft.com/office/word/2010/wordml" w:rsidRPr="0007495A" w:rsidR="00293A1A" w:rsidP="00D2491E" w:rsidRDefault="00293A1A" w14:paraId="4EBDCC85" w14:textId="7DEFAD88">
                                <w:pPr>
                                  <w:jc w:val="right"/>
                                  <w:rPr>
                                    <w:rStyle w:val="BookTitle"/>
                                    <w:color w:val="575756" w:themeColor="text2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color w:val="575756" w:themeColor="text2"/>
                                  </w:rPr>
                                  <w:t>&lt;&lt;version No&gt;&gt;</w:t>
                                </w:r>
                              </w:p>
                              <w:p xmlns:w14="http://schemas.microsoft.com/office/word/2010/wordml" w:rsidRPr="0007495A" w:rsidR="00BC37F3" w:rsidP="00E10345" w:rsidRDefault="00125C0B" w14:paraId="136A3B94" w14:textId="6EE14625">
                                <w:pPr>
                                  <w:jc w:val="right"/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begin"/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instrText xml:space="preserve"> AUTHOR  \* FirstCap  \* MERGEFORMAT </w:instrText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separate"/>
                                </w:r>
                                <w:r w:rsidRPr="0007495A" w:rsidR="00BC37F3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t>&lt;&lt; Author &gt;&gt;</w:t>
                                </w: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fldChar w:fldCharType="end"/>
                                </w:r>
                              </w:p>
                              <w:p xmlns:w14="http://schemas.microsoft.com/office/word/2010/wordml" w:rsidRPr="0007495A" w:rsidR="00293A1A" w:rsidP="00E10345" w:rsidRDefault="00293A1A" w14:paraId="534CF080" w14:textId="2023BC61">
                                <w:pPr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575756" w:themeColor="text2"/>
                                    <w:spacing w:val="5"/>
                                  </w:rPr>
                                </w:pPr>
                                <w:r w:rsidRPr="0007495A">
                                  <w:rPr>
                                    <w:rStyle w:val="BookTitle"/>
                                    <w:noProof/>
                                    <w:color w:val="575756" w:themeColor="text2"/>
                                  </w:rPr>
                                  <w:t>&lt;&lt;date&gt;&gt;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 xmlns:w="http://schemas.openxmlformats.org/wordprocessingml/2006/main">
    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3E4D1D4F">
                    <v:stroke joinstyle="miter"/>
                    <v:path gradientshapeok="t" o:connecttype="rect"/>
                  </v:shapetype>
                  <v:shape xmlns:o="urn:schemas-microsoft-com:office:office" xmlns:v="urn:schemas-microsoft-com:vml" id="Text Box 154" style="position:absolute;margin-left:0;margin-top:0;width:560.25pt;height:304.6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">
                    <v:textbox inset="126pt,0,54pt,0">
                      <w:txbxContent>
                        <w:p xmlns:w14="http://schemas.microsoft.com/office/word/2010/wordml" w:rsidRPr="0007495A" w:rsidR="001A0EC0" w:rsidP="00D2491E" w:rsidRDefault="006B3227" w14:paraId="7D878815" w14:textId="76109344">
                          <w:pPr>
                            <w:jc w:val="right"/>
                            <w:rPr>
                              <w:rFonts w:eastAsiaTheme="majorEastAsia" w:cstheme="majorBidi"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</w:pPr>
                          <w:r w:rsidRPr="006B3227">
                            <w:rPr>
                              <w:rFonts w:eastAsiaTheme="majorEastAsia" w:cstheme="majorBidi"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>Preferred Technologies Change</w:t>
                          </w:r>
                          <w:r>
                            <w:rPr>
                              <w:rFonts w:eastAsiaTheme="majorEastAsia" w:cstheme="majorBidi"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 xml:space="preserve"> </w:t>
                          </w:r>
                        </w:p>
                        <w:p xmlns:w14="http://schemas.microsoft.com/office/word/2010/wordml" w:rsidRPr="0007495A" w:rsidR="00BC37F3" w:rsidP="00D2491E" w:rsidRDefault="00BC37F3" w14:paraId="36E53D37" w14:textId="03BEEE04">
                          <w:pPr>
                            <w:jc w:val="right"/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</w:pPr>
                          <w:r w:rsidRPr="0007495A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 xml:space="preserve">&lt;&lt; </w:t>
                          </w:r>
                          <w:r w:rsidRPr="0007495A" w:rsidR="00F8740B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 xml:space="preserve">Project </w:t>
                          </w:r>
                          <w:r w:rsidRPr="0007495A">
                            <w:rPr>
                              <w:rFonts w:eastAsiaTheme="majorEastAsia" w:cstheme="majorBidi"/>
                              <w:b/>
                              <w:bCs/>
                              <w:smallCaps/>
                              <w:color w:val="2B2B2B" w:themeColor="accent6" w:themeShade="80"/>
                              <w:spacing w:val="-10"/>
                              <w:sz w:val="52"/>
                              <w:szCs w:val="52"/>
                            </w:rPr>
                            <w:t>Name &gt;&gt;</w:t>
                          </w:r>
                        </w:p>
                        <w:p xmlns:w14="http://schemas.microsoft.com/office/word/2010/wordml" w:rsidRPr="0007495A" w:rsidR="00293A1A" w:rsidP="00D2491E" w:rsidRDefault="00293A1A" w14:paraId="4EBDCC85" w14:textId="7DEFAD88">
                          <w:pPr>
                            <w:jc w:val="right"/>
                            <w:rPr>
                              <w:rStyle w:val="BookTitle"/>
                              <w:color w:val="575756" w:themeColor="text2"/>
                            </w:rPr>
                          </w:pPr>
                          <w:r w:rsidRPr="0007495A">
                            <w:rPr>
                              <w:rStyle w:val="BookTitle"/>
                              <w:color w:val="575756" w:themeColor="text2"/>
                            </w:rPr>
                            <w:t>&lt;&lt;version No&gt;&gt;</w:t>
                          </w:r>
                        </w:p>
                        <w:p xmlns:w14="http://schemas.microsoft.com/office/word/2010/wordml" w:rsidRPr="0007495A" w:rsidR="00BC37F3" w:rsidP="00E10345" w:rsidRDefault="00125C0B" w14:paraId="136A3B94" w14:textId="6EE14625">
                          <w:pPr>
                            <w:jc w:val="right"/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</w:pP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begin"/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instrText xml:space="preserve"> AUTHOR  \* FirstCap  \* MERGEFORMAT </w:instrText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separate"/>
                          </w:r>
                          <w:r w:rsidRPr="0007495A" w:rsidR="00BC37F3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t>&lt;&lt; Author &gt;&gt;</w:t>
                          </w: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fldChar w:fldCharType="end"/>
                          </w:r>
                        </w:p>
                        <w:p xmlns:w14="http://schemas.microsoft.com/office/word/2010/wordml" w:rsidRPr="0007495A" w:rsidR="00293A1A" w:rsidP="00E10345" w:rsidRDefault="00293A1A" w14:paraId="534CF080" w14:textId="2023BC61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575756" w:themeColor="text2"/>
                              <w:spacing w:val="5"/>
                            </w:rPr>
                          </w:pPr>
                          <w:r w:rsidRPr="0007495A">
                            <w:rPr>
                              <w:rStyle w:val="BookTitle"/>
                              <w:noProof/>
                              <w:color w:val="575756" w:themeColor="text2"/>
                            </w:rPr>
                            <w:t>&lt;&lt;date&gt;&gt;</w:t>
                          </w:r>
                        </w:p>
                      </w:txbxContent>
                    </v:textbox>
                    <w10:wrap xmlns:w10="urn:schemas-microsoft-com:office:word" type="square" anchorx="page" anchory="page"/>
                  </v:shape>
                </w:pict>
              </mc:Fallback>
            </mc:AlternateContent>
          </w:r>
        </w:p>
        <w:p w:rsidRPr="00AA3B8F" w:rsidR="007D0301" w:rsidP="00A54A88" w:rsidRDefault="00167B11" w14:paraId="14B5A41E" w14:textId="5AF4DFB3">
          <w:pPr>
            <w:pStyle w:val="Heading2"/>
            <w:numPr>
              <w:ilvl w:val="0"/>
              <w:numId w:val="0"/>
            </w:numPr>
            <w:ind w:left="576"/>
            <w:rPr>
              <w:rStyle w:val="Strong"/>
              <w:b w:val="0"/>
              <w:bCs w:val="0"/>
            </w:rPr>
          </w:pPr>
          <w:r w:rsidRPr="009E11E2">
            <w:br w:type="page"/>
          </w:r>
        </w:p>
      </w:sdtContent>
    </w:sdt>
    <w:p w:rsidR="00AA3B8F" w:rsidP="00E54974" w:rsidRDefault="003D5F2E" w14:paraId="69532673" w14:textId="4121E632">
      <w:pPr>
        <w:pStyle w:val="Heading"/>
      </w:pPr>
      <w:bookmarkStart w:name="_Toc194680225" w:id="0"/>
      <w:r>
        <w:lastRenderedPageBreak/>
        <w:t>Document History</w:t>
      </w:r>
      <w:bookmarkEnd w:id="0"/>
    </w:p>
    <w:tbl>
      <w:tblPr>
        <w:tblStyle w:val="TableGrid"/>
        <w:tblW w:w="5000" w:type="pct"/>
        <w:tblBorders>
          <w:top w:val="single" w:color="575756" w:themeColor="accent6" w:sz="8" w:space="0"/>
          <w:left w:val="single" w:color="575756" w:themeColor="accent6" w:sz="8" w:space="0"/>
          <w:bottom w:val="single" w:color="575756" w:themeColor="accent6" w:sz="8" w:space="0"/>
          <w:right w:val="single" w:color="575756" w:themeColor="accent6" w:sz="8" w:space="0"/>
          <w:insideH w:val="single" w:color="575756" w:themeColor="accent6" w:sz="8" w:space="0"/>
          <w:insideV w:val="single" w:color="575756" w:themeColor="accent6" w:sz="8" w:space="0"/>
        </w:tblBorders>
        <w:shd w:val="clear" w:color="auto" w:fill="990033"/>
        <w:tblLook w:val="04A0" w:firstRow="1" w:lastRow="0" w:firstColumn="1" w:lastColumn="0" w:noHBand="0" w:noVBand="1"/>
      </w:tblPr>
      <w:tblGrid>
        <w:gridCol w:w="1640"/>
        <w:gridCol w:w="2032"/>
        <w:gridCol w:w="2332"/>
        <w:gridCol w:w="3293"/>
      </w:tblGrid>
      <w:tr w:rsidRPr="009E11E2" w:rsidR="003D5F2E" w:rsidTr="00E95CC3" w14:paraId="1954E985" w14:textId="77777777">
        <w:trPr>
          <w:trHeight w:val="517"/>
        </w:trPr>
        <w:tc>
          <w:tcPr>
            <w:tcW w:w="882" w:type="pct"/>
            <w:shd w:val="clear" w:color="auto" w:fill="4F91CE"/>
            <w:vAlign w:val="center"/>
          </w:tcPr>
          <w:p w:rsidRPr="009E11E2" w:rsidR="003D5F2E" w:rsidP="00E95CC3" w:rsidRDefault="003D5F2E" w14:paraId="49BE41EC" w14:textId="1430F72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Version No</w:t>
            </w:r>
          </w:p>
        </w:tc>
        <w:tc>
          <w:tcPr>
            <w:tcW w:w="1093" w:type="pct"/>
            <w:shd w:val="clear" w:color="auto" w:fill="4F91CE"/>
            <w:vAlign w:val="center"/>
          </w:tcPr>
          <w:p w:rsidRPr="009E11E2" w:rsidR="003D5F2E" w:rsidP="00E95CC3" w:rsidRDefault="003D5F2E" w14:paraId="22F3E5F5" w14:textId="3ADF9E19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Revision Date</w:t>
            </w:r>
          </w:p>
        </w:tc>
        <w:tc>
          <w:tcPr>
            <w:tcW w:w="1254" w:type="pct"/>
            <w:shd w:val="clear" w:color="auto" w:fill="4F91CE"/>
            <w:vAlign w:val="center"/>
          </w:tcPr>
          <w:p w:rsidRPr="009E11E2" w:rsidR="003D5F2E" w:rsidP="00E95CC3" w:rsidRDefault="003D5F2E" w14:paraId="01C9BF13" w14:textId="57091BA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Author</w:t>
            </w:r>
          </w:p>
        </w:tc>
        <w:tc>
          <w:tcPr>
            <w:tcW w:w="1771" w:type="pct"/>
            <w:shd w:val="clear" w:color="auto" w:fill="4F91CE"/>
            <w:vAlign w:val="center"/>
          </w:tcPr>
          <w:p w:rsidRPr="009E11E2" w:rsidR="003D5F2E" w:rsidP="00E95CC3" w:rsidRDefault="003D5F2E" w14:paraId="33B3F1ED" w14:textId="5E40E69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Summary of Changes</w:t>
            </w:r>
          </w:p>
        </w:tc>
      </w:tr>
      <w:tr w:rsidRPr="009E11E2" w:rsidR="003D5F2E" w:rsidTr="00E95CC3" w14:paraId="5FED0440" w14:textId="77777777">
        <w:trPr>
          <w:trHeight w:val="397"/>
        </w:trPr>
        <w:tc>
          <w:tcPr>
            <w:tcW w:w="882" w:type="pct"/>
            <w:shd w:val="clear" w:color="auto" w:fill="auto"/>
            <w:vAlign w:val="center"/>
          </w:tcPr>
          <w:p w:rsidRPr="009E11E2" w:rsidR="003D5F2E" w:rsidP="00E95CC3" w:rsidRDefault="003D5F2E" w14:paraId="698F4451" w14:textId="71A0EEC5">
            <w:pPr>
              <w:jc w:val="center"/>
              <w:rPr>
                <w:b/>
                <w:bCs/>
              </w:rPr>
            </w:pPr>
          </w:p>
        </w:tc>
        <w:tc>
          <w:tcPr>
            <w:tcW w:w="1093" w:type="pct"/>
            <w:shd w:val="clear" w:color="auto" w:fill="auto"/>
            <w:vAlign w:val="center"/>
          </w:tcPr>
          <w:p w:rsidRPr="009E11E2" w:rsidR="003D5F2E" w:rsidP="00E95CC3" w:rsidRDefault="003D5F2E" w14:paraId="383CCFB0" w14:textId="77777777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4" w:type="pct"/>
            <w:shd w:val="clear" w:color="auto" w:fill="auto"/>
            <w:vAlign w:val="center"/>
          </w:tcPr>
          <w:p w:rsidRPr="009E11E2" w:rsidR="003D5F2E" w:rsidP="00E95CC3" w:rsidRDefault="003D5F2E" w14:paraId="0FF85ADF" w14:textId="77777777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771" w:type="pct"/>
            <w:shd w:val="clear" w:color="auto" w:fill="auto"/>
            <w:vAlign w:val="center"/>
          </w:tcPr>
          <w:p w:rsidRPr="009E11E2" w:rsidR="003D5F2E" w:rsidP="00E95CC3" w:rsidRDefault="003D5F2E" w14:paraId="45C2DEE0" w14:textId="77777777">
            <w:pPr>
              <w:jc w:val="center"/>
              <w:rPr>
                <w:color w:val="575756" w:themeColor="text2"/>
              </w:rPr>
            </w:pPr>
          </w:p>
        </w:tc>
      </w:tr>
      <w:tr w:rsidRPr="009E11E2" w:rsidR="003D5F2E" w:rsidTr="00E95CC3" w14:paraId="01C01243" w14:textId="77777777">
        <w:trPr>
          <w:trHeight w:val="397"/>
        </w:trPr>
        <w:tc>
          <w:tcPr>
            <w:tcW w:w="882" w:type="pct"/>
            <w:shd w:val="clear" w:color="auto" w:fill="auto"/>
            <w:vAlign w:val="center"/>
          </w:tcPr>
          <w:p w:rsidRPr="009E11E2" w:rsidR="003D5F2E" w:rsidP="00E95CC3" w:rsidRDefault="003D5F2E" w14:paraId="22C8F307" w14:textId="6171717D">
            <w:pPr>
              <w:jc w:val="center"/>
              <w:rPr>
                <w:b/>
                <w:bCs/>
              </w:rPr>
            </w:pPr>
          </w:p>
        </w:tc>
        <w:tc>
          <w:tcPr>
            <w:tcW w:w="1093" w:type="pct"/>
            <w:shd w:val="clear" w:color="auto" w:fill="auto"/>
            <w:vAlign w:val="center"/>
          </w:tcPr>
          <w:p w:rsidRPr="009E11E2" w:rsidR="003D5F2E" w:rsidP="00E95CC3" w:rsidRDefault="003D5F2E" w14:paraId="12201CFA" w14:textId="45F4F540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254" w:type="pct"/>
            <w:shd w:val="clear" w:color="auto" w:fill="auto"/>
            <w:vAlign w:val="center"/>
          </w:tcPr>
          <w:p w:rsidRPr="009E11E2" w:rsidR="003D5F2E" w:rsidP="00E95CC3" w:rsidRDefault="003D5F2E" w14:paraId="75045698" w14:textId="77777777">
            <w:pPr>
              <w:jc w:val="center"/>
              <w:rPr>
                <w:color w:val="575756" w:themeColor="text2"/>
              </w:rPr>
            </w:pPr>
          </w:p>
        </w:tc>
        <w:tc>
          <w:tcPr>
            <w:tcW w:w="1771" w:type="pct"/>
            <w:shd w:val="clear" w:color="auto" w:fill="auto"/>
            <w:vAlign w:val="center"/>
          </w:tcPr>
          <w:p w:rsidRPr="009E11E2" w:rsidR="003D5F2E" w:rsidP="00E95CC3" w:rsidRDefault="003D5F2E" w14:paraId="427AF2C4" w14:textId="77777777">
            <w:pPr>
              <w:jc w:val="center"/>
              <w:rPr>
                <w:color w:val="575756" w:themeColor="text2"/>
              </w:rPr>
            </w:pPr>
          </w:p>
        </w:tc>
      </w:tr>
    </w:tbl>
    <w:p w:rsidR="005A6AFD" w:rsidP="005A6AFD" w:rsidRDefault="005A6AFD" w14:paraId="44A4D30F" w14:textId="2B8B980E">
      <w:pPr>
        <w:pStyle w:val="Heading"/>
      </w:pPr>
      <w:bookmarkStart w:name="_Toc194680226" w:id="1"/>
      <w:r>
        <w:t>Reference Documents</w:t>
      </w:r>
      <w:bookmarkEnd w:id="1"/>
    </w:p>
    <w:tbl>
      <w:tblPr>
        <w:tblStyle w:val="TableGrid"/>
        <w:tblW w:w="5000" w:type="pct"/>
        <w:tblBorders>
          <w:top w:val="single" w:color="575756" w:themeColor="accent6" w:sz="8" w:space="0"/>
          <w:left w:val="single" w:color="575756" w:themeColor="accent6" w:sz="8" w:space="0"/>
          <w:bottom w:val="single" w:color="575756" w:themeColor="accent6" w:sz="8" w:space="0"/>
          <w:right w:val="single" w:color="575756" w:themeColor="accent6" w:sz="8" w:space="0"/>
          <w:insideH w:val="single" w:color="575756" w:themeColor="accent6" w:sz="8" w:space="0"/>
          <w:insideV w:val="single" w:color="575756" w:themeColor="accent6" w:sz="8" w:space="0"/>
        </w:tblBorders>
        <w:shd w:val="clear" w:color="auto" w:fill="990033"/>
        <w:tblLook w:val="04A0" w:firstRow="1" w:lastRow="0" w:firstColumn="1" w:lastColumn="0" w:noHBand="0" w:noVBand="1"/>
      </w:tblPr>
      <w:tblGrid>
        <w:gridCol w:w="3817"/>
        <w:gridCol w:w="5480"/>
      </w:tblGrid>
      <w:tr w:rsidRPr="009E11E2" w:rsidR="00E32AEB" w:rsidTr="00E32AEB" w14:paraId="622D7537" w14:textId="77777777">
        <w:trPr>
          <w:trHeight w:val="517"/>
        </w:trPr>
        <w:tc>
          <w:tcPr>
            <w:tcW w:w="2053" w:type="pct"/>
            <w:shd w:val="clear" w:color="auto" w:fill="4F91CE"/>
            <w:vAlign w:val="center"/>
          </w:tcPr>
          <w:p w:rsidRPr="009E11E2" w:rsidR="00E32AEB" w:rsidP="00C50482" w:rsidRDefault="00E32AEB" w14:paraId="0241C2B1" w14:textId="3390BEF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Document</w:t>
            </w:r>
          </w:p>
        </w:tc>
        <w:tc>
          <w:tcPr>
            <w:tcW w:w="2947" w:type="pct"/>
            <w:shd w:val="clear" w:color="auto" w:fill="4F91CE"/>
            <w:vAlign w:val="center"/>
          </w:tcPr>
          <w:p w:rsidRPr="009E11E2" w:rsidR="00E32AEB" w:rsidP="00C50482" w:rsidRDefault="00E32AEB" w14:paraId="2FD6A46B" w14:textId="32A3761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Link</w:t>
            </w:r>
          </w:p>
        </w:tc>
      </w:tr>
      <w:tr w:rsidRPr="009E11E2" w:rsidR="00E32AEB" w:rsidTr="00E32AEB" w14:paraId="5C6F2770" w14:textId="77777777">
        <w:trPr>
          <w:trHeight w:val="397"/>
        </w:trPr>
        <w:tc>
          <w:tcPr>
            <w:tcW w:w="2053" w:type="pct"/>
            <w:shd w:val="clear" w:color="auto" w:fill="auto"/>
            <w:vAlign w:val="center"/>
          </w:tcPr>
          <w:p w:rsidRPr="009E11E2" w:rsidR="00E32AEB" w:rsidP="00C50482" w:rsidRDefault="00E32AEB" w14:paraId="04F6AAF5" w14:textId="2E721933">
            <w:pPr>
              <w:jc w:val="center"/>
              <w:rPr>
                <w:b/>
                <w:bCs/>
              </w:rPr>
            </w:pPr>
          </w:p>
        </w:tc>
        <w:tc>
          <w:tcPr>
            <w:tcW w:w="2947" w:type="pct"/>
            <w:shd w:val="clear" w:color="auto" w:fill="auto"/>
            <w:vAlign w:val="center"/>
          </w:tcPr>
          <w:p w:rsidRPr="0027662C" w:rsidR="00E32AEB" w:rsidP="0027662C" w:rsidRDefault="00E32AEB" w14:paraId="060922AB" w14:textId="16D813AC"/>
        </w:tc>
      </w:tr>
      <w:tr w:rsidRPr="009E11E2" w:rsidR="00E32AEB" w:rsidTr="00E32AEB" w14:paraId="542CDD49" w14:textId="77777777">
        <w:trPr>
          <w:trHeight w:val="397"/>
        </w:trPr>
        <w:tc>
          <w:tcPr>
            <w:tcW w:w="2053" w:type="pct"/>
            <w:shd w:val="clear" w:color="auto" w:fill="auto"/>
            <w:vAlign w:val="center"/>
          </w:tcPr>
          <w:p w:rsidRPr="009E11E2" w:rsidR="00E32AEB" w:rsidP="00C50482" w:rsidRDefault="00E32AEB" w14:paraId="2F48E6C8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2947" w:type="pct"/>
            <w:shd w:val="clear" w:color="auto" w:fill="auto"/>
            <w:vAlign w:val="center"/>
          </w:tcPr>
          <w:p w:rsidRPr="009E11E2" w:rsidR="00E32AEB" w:rsidP="0027662C" w:rsidRDefault="00E32AEB" w14:paraId="1ACA4599" w14:textId="77777777">
            <w:pPr>
              <w:rPr>
                <w:color w:val="575756" w:themeColor="text2"/>
              </w:rPr>
            </w:pPr>
          </w:p>
        </w:tc>
      </w:tr>
    </w:tbl>
    <w:p w:rsidR="00990BE5" w:rsidP="00E54974" w:rsidRDefault="000F1A72" w14:paraId="2540701E" w14:textId="41481655">
      <w:pPr>
        <w:pStyle w:val="Heading"/>
      </w:pPr>
      <w:bookmarkStart w:name="_Toc194680227" w:id="2"/>
      <w:r>
        <w:t>Guidance</w:t>
      </w:r>
      <w:bookmarkEnd w:id="2"/>
    </w:p>
    <w:p w:rsidR="00711493" w:rsidP="00711493" w:rsidRDefault="00603226" w14:paraId="5DC12697" w14:textId="77777777">
      <w:r>
        <w:t>R</w:t>
      </w:r>
      <w:r w:rsidRPr="00B35699" w:rsidR="00B35699">
        <w:t>eference</w:t>
      </w:r>
      <w:r w:rsidR="00B35699">
        <w:t xml:space="preserve"> </w:t>
      </w:r>
      <w:r w:rsidR="00BA741A">
        <w:t>Confluence documentation</w:t>
      </w:r>
      <w:r w:rsidR="009B30F8">
        <w:t xml:space="preserve"> </w:t>
      </w:r>
      <w:r w:rsidR="00BA741A">
        <w:t xml:space="preserve">for an overview of </w:t>
      </w:r>
      <w:r w:rsidR="0025207F">
        <w:t>the</w:t>
      </w:r>
      <w:r w:rsidR="00BA741A">
        <w:t xml:space="preserve"> </w:t>
      </w:r>
      <w:r w:rsidR="00711493">
        <w:t xml:space="preserve">preferred technologies change </w:t>
      </w:r>
      <w:r w:rsidR="0025207F">
        <w:t>process:</w:t>
      </w:r>
      <w:r w:rsidR="00711493">
        <w:t xml:space="preserve"> </w:t>
      </w:r>
    </w:p>
    <w:p w:rsidR="002C0B0E" w:rsidP="00711493" w:rsidRDefault="00000000" w14:paraId="1A3479C3" w14:textId="6ADDE5AE">
      <w:hyperlink w:history="1" r:id="rId13">
        <w:r w:rsidR="0061128D">
          <w:rPr>
            <w:rStyle w:val="Hyperlink"/>
          </w:rPr>
          <w:t>ACB Preferred Technologies Change for Approval</w:t>
        </w:r>
      </w:hyperlink>
    </w:p>
    <w:p w:rsidR="005A6AFD" w:rsidP="009E55EE" w:rsidRDefault="005A6AFD" w14:paraId="3F131F41" w14:textId="006641AD">
      <w:r w:rsidRPr="009E11E2">
        <w:br w:type="page"/>
      </w:r>
    </w:p>
    <w:p w:rsidRPr="009E11E2" w:rsidR="00E826F3" w:rsidP="00E54974" w:rsidRDefault="00E826F3" w14:paraId="6B719414" w14:textId="7FADF295">
      <w:pPr>
        <w:pStyle w:val="Heading"/>
      </w:pPr>
      <w:bookmarkStart w:name="_Toc413659667" w:id="3"/>
      <w:bookmarkStart w:name="_Toc532998232" w:id="4"/>
      <w:bookmarkStart w:name="_Toc194680228" w:id="5"/>
      <w:r w:rsidRPr="009E11E2">
        <w:lastRenderedPageBreak/>
        <w:t>Table of Contents</w:t>
      </w:r>
      <w:bookmarkEnd w:id="3"/>
      <w:bookmarkEnd w:id="4"/>
      <w:bookmarkEnd w:id="5"/>
    </w:p>
    <w:p w:rsidR="00212AD5" w:rsidRDefault="00C40B0B" w14:paraId="65553EB5" w14:textId="4367EA0F">
      <w:pPr>
        <w:pStyle w:val="TOC1"/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b w:val="0"/>
          <w:color w:val="414140" w:themeColor="accent6" w:themeShade="BF"/>
        </w:rPr>
        <w:fldChar w:fldCharType="begin"/>
      </w:r>
      <w:r>
        <w:rPr>
          <w:b w:val="0"/>
          <w:color w:val="414140" w:themeColor="accent6" w:themeShade="BF"/>
        </w:rPr>
        <w:instrText xml:space="preserve"> TOC \o "1-1" </w:instrText>
      </w:r>
      <w:r>
        <w:rPr>
          <w:b w:val="0"/>
          <w:color w:val="414140" w:themeColor="accent6" w:themeShade="BF"/>
        </w:rPr>
        <w:fldChar w:fldCharType="separate"/>
      </w:r>
      <w:r w:rsidR="00212AD5">
        <w:rPr>
          <w:noProof/>
        </w:rPr>
        <w:t>Document History</w:t>
      </w:r>
      <w:r w:rsidR="00212AD5">
        <w:rPr>
          <w:noProof/>
        </w:rPr>
        <w:tab/>
      </w:r>
      <w:r w:rsidR="00212AD5">
        <w:rPr>
          <w:noProof/>
        </w:rPr>
        <w:fldChar w:fldCharType="begin"/>
      </w:r>
      <w:r w:rsidR="00212AD5">
        <w:rPr>
          <w:noProof/>
        </w:rPr>
        <w:instrText xml:space="preserve"> PAGEREF _Toc194680225 \h </w:instrText>
      </w:r>
      <w:r w:rsidR="00212AD5">
        <w:rPr>
          <w:noProof/>
        </w:rPr>
      </w:r>
      <w:r w:rsidR="00212AD5">
        <w:rPr>
          <w:noProof/>
        </w:rPr>
        <w:fldChar w:fldCharType="separate"/>
      </w:r>
      <w:r w:rsidR="00212AD5">
        <w:rPr>
          <w:noProof/>
        </w:rPr>
        <w:t>1</w:t>
      </w:r>
      <w:r w:rsidR="00212AD5">
        <w:rPr>
          <w:noProof/>
        </w:rPr>
        <w:fldChar w:fldCharType="end"/>
      </w:r>
    </w:p>
    <w:p w:rsidR="00212AD5" w:rsidRDefault="00212AD5" w14:paraId="12538763" w14:textId="645C99A2">
      <w:pPr>
        <w:pStyle w:val="TOC1"/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12AD5" w:rsidRDefault="00212AD5" w14:paraId="297DAE71" w14:textId="77A5B915">
      <w:pPr>
        <w:pStyle w:val="TOC1"/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Guidance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12AD5" w:rsidRDefault="00212AD5" w14:paraId="5599F7D8" w14:textId="20564E1C">
      <w:pPr>
        <w:pStyle w:val="TOC1"/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212AD5" w:rsidRDefault="00212AD5" w14:paraId="0EC60EA9" w14:textId="4F2F66D1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Functionality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212AD5" w:rsidRDefault="00212AD5" w14:paraId="5F2D202A" w14:textId="17E577B1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212AD5" w:rsidRDefault="00212AD5" w14:paraId="6137E2FE" w14:textId="14B456AF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Security - SaaS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212AD5" w:rsidRDefault="00212AD5" w14:paraId="380C0E27" w14:textId="3C7D86D9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Security –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12AD5" w:rsidRDefault="00212AD5" w14:paraId="4187CCE1" w14:textId="5A9241B5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Security - Library or Component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12AD5" w:rsidRDefault="00212AD5" w14:paraId="11CB9DFF" w14:textId="23DAFA14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Versioning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12AD5" w:rsidRDefault="00212AD5" w14:paraId="4B78F356" w14:textId="3D478E50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Hosting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12AD5" w:rsidRDefault="00212AD5" w14:paraId="7A1C10D1" w14:textId="67757787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8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Maintenance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12AD5" w:rsidRDefault="00212AD5" w14:paraId="21BE1551" w14:textId="02250922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Knowledge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12AD5" w:rsidRDefault="00212AD5" w14:paraId="144493C7" w14:textId="544F7A44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10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Costs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12AD5" w:rsidRDefault="00212AD5" w14:paraId="25E5FA7C" w14:textId="1CADFEE4">
      <w:pPr>
        <w:pStyle w:val="TOC1"/>
        <w:tabs>
          <w:tab w:val="left" w:pos="475"/>
        </w:tabs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11</w:t>
      </w:r>
      <w:r>
        <w:rPr>
          <w:rFonts w:asciiTheme="minorHAnsi" w:hAnsiTheme="minorHAns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_Toc194680239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9E11E2" w:rsidR="00E826F3" w:rsidP="00BC37F3" w:rsidRDefault="00C40B0B" w14:paraId="60F54FC1" w14:textId="02C71B93">
      <w:pPr>
        <w:spacing w:before="144" w:beforeLines="60" w:after="0"/>
        <w:rPr>
          <w:color w:val="575756" w:themeColor="text2"/>
        </w:rPr>
      </w:pPr>
      <w:r>
        <w:rPr>
          <w:b/>
          <w:color w:val="414140" w:themeColor="accent6" w:themeShade="BF"/>
        </w:rPr>
        <w:fldChar w:fldCharType="end"/>
      </w:r>
    </w:p>
    <w:p w:rsidRPr="009E11E2" w:rsidR="005E443C" w:rsidP="00E54974" w:rsidRDefault="005E443C" w14:paraId="7438BD2E" w14:textId="2B4E05FE">
      <w:pPr>
        <w:pStyle w:val="Heading"/>
        <w:rPr>
          <w:rFonts w:eastAsia="SimSun" w:cs="Times New Roman"/>
          <w:color w:val="2B2B2B" w:themeColor="accent6" w:themeShade="80"/>
          <w:szCs w:val="32"/>
        </w:rPr>
      </w:pPr>
      <w:r w:rsidRPr="009E11E2">
        <w:br w:type="page"/>
      </w:r>
    </w:p>
    <w:p w:rsidR="00711493" w:rsidP="00711493" w:rsidRDefault="00711493" w14:paraId="53FFC1EE" w14:textId="77777777">
      <w:pPr>
        <w:pStyle w:val="Heading1"/>
      </w:pPr>
      <w:bookmarkStart w:name="_Toc194680229" w:id="6"/>
      <w:r>
        <w:lastRenderedPageBreak/>
        <w:t>Functionality</w:t>
      </w:r>
      <w:bookmarkEnd w:id="6"/>
    </w:p>
    <w:p w:rsidRPr="0019558B" w:rsidR="0019558B" w:rsidP="0019558B" w:rsidRDefault="00711493" w14:paraId="5D568F60" w14:textId="28A137E3">
      <w:pPr>
        <w:pStyle w:val="Heading2"/>
      </w:pPr>
      <w:r>
        <w:t>Provide an overview of the key features of the technology?</w:t>
      </w:r>
    </w:p>
    <w:p w:rsidRPr="0019558B" w:rsidR="0019558B" w:rsidP="0019558B" w:rsidRDefault="00711493" w14:paraId="5FEBCEC0" w14:textId="7915F926">
      <w:pPr>
        <w:pStyle w:val="Heading2"/>
      </w:pPr>
      <w:r>
        <w:t>What are the benefits over competing technology?</w:t>
      </w:r>
    </w:p>
    <w:p w:rsidRPr="0019558B" w:rsidR="0019558B" w:rsidP="0019558B" w:rsidRDefault="00711493" w14:paraId="416A2444" w14:textId="686CDCF4">
      <w:pPr>
        <w:pStyle w:val="Heading2"/>
      </w:pPr>
      <w:r>
        <w:t>What are the advantages over using existing Mainstream technology?</w:t>
      </w:r>
    </w:p>
    <w:p w:rsidR="00711493" w:rsidP="00711493" w:rsidRDefault="00711493" w14:paraId="40782D13" w14:textId="77777777"/>
    <w:p w:rsidR="00711493" w:rsidP="0019558B" w:rsidRDefault="00711493" w14:paraId="5D66175B" w14:textId="77777777">
      <w:pPr>
        <w:pStyle w:val="Heading1"/>
      </w:pPr>
      <w:bookmarkStart w:name="_Toc194680230" w:id="7"/>
      <w:r>
        <w:t>Fit</w:t>
      </w:r>
      <w:bookmarkEnd w:id="7"/>
    </w:p>
    <w:p w:rsidRPr="0019558B" w:rsidR="0019558B" w:rsidP="0019558B" w:rsidRDefault="00711493" w14:paraId="74B27779" w14:textId="08FC247C">
      <w:pPr>
        <w:pStyle w:val="Heading2"/>
      </w:pPr>
      <w:r>
        <w:t>What is the interoperability with existing tooling / languages?</w:t>
      </w:r>
    </w:p>
    <w:p w:rsidRPr="0019558B" w:rsidR="0019558B" w:rsidP="0019558B" w:rsidRDefault="00711493" w14:paraId="3E438CD5" w14:textId="4ED7A213">
      <w:pPr>
        <w:pStyle w:val="Heading2"/>
      </w:pPr>
      <w:r>
        <w:t xml:space="preserve">How does the technology handle customisations? </w:t>
      </w:r>
    </w:p>
    <w:p w:rsidR="00711493" w:rsidP="00711493" w:rsidRDefault="00711493" w14:paraId="197FBD03" w14:textId="77777777"/>
    <w:p w:rsidR="00711493" w:rsidP="0019558B" w:rsidRDefault="00711493" w14:paraId="5482DE8D" w14:textId="24803CBA">
      <w:pPr>
        <w:pStyle w:val="Heading1"/>
      </w:pPr>
      <w:bookmarkStart w:name="_Toc194680231" w:id="8"/>
      <w:r>
        <w:t>Security</w:t>
      </w:r>
      <w:r w:rsidR="00282BD3">
        <w:t xml:space="preserve"> </w:t>
      </w:r>
      <w:r w:rsidR="00805E7C">
        <w:t>-</w:t>
      </w:r>
      <w:r w:rsidR="00282BD3">
        <w:t xml:space="preserve"> SaaS product</w:t>
      </w:r>
      <w:bookmarkEnd w:id="8"/>
    </w:p>
    <w:p w:rsidRPr="00FD44ED" w:rsidR="00FD44ED" w:rsidP="00FD44ED" w:rsidRDefault="004C575E" w14:paraId="4FB73C48" w14:textId="4BD04F1C">
      <w:pPr>
        <w:pStyle w:val="Heading2"/>
      </w:pPr>
      <w:r>
        <w:t xml:space="preserve">Is this </w:t>
      </w:r>
      <w:r w:rsidRPr="00E04AE7">
        <w:t>commercial or open-source / freeware?</w:t>
      </w:r>
    </w:p>
    <w:p w:rsidRPr="00FD44ED" w:rsidR="00FD44ED" w:rsidP="00FD44ED" w:rsidRDefault="004C575E" w14:paraId="15900D8C" w14:textId="6AE86F78">
      <w:pPr>
        <w:pStyle w:val="Heading2"/>
      </w:pPr>
      <w:r w:rsidRPr="00E04AE7">
        <w:t>If open-source or freeware, is there still community support?</w:t>
      </w:r>
    </w:p>
    <w:p w:rsidRPr="00FD44ED" w:rsidR="00FD44ED" w:rsidP="00FD44ED" w:rsidRDefault="004C575E" w14:paraId="71A376FD" w14:textId="75B8AAFC">
      <w:pPr>
        <w:pStyle w:val="Heading2"/>
      </w:pPr>
      <w:r w:rsidRPr="00E04AE7">
        <w:t>Does the SaaS provider have ISO27001 Compliance?</w:t>
      </w:r>
    </w:p>
    <w:p w:rsidRPr="00FD44ED" w:rsidR="00FD44ED" w:rsidP="00FD44ED" w:rsidRDefault="004C575E" w14:paraId="7A520E6B" w14:textId="14116655">
      <w:pPr>
        <w:pStyle w:val="Heading2"/>
      </w:pPr>
      <w:r w:rsidRPr="00E04AE7">
        <w:t>Is the SaaS tool hosted in a SOC2 compliant data centre?</w:t>
      </w:r>
    </w:p>
    <w:p w:rsidRPr="00FD44ED" w:rsidR="00FD44ED" w:rsidP="00FD44ED" w:rsidRDefault="004C575E" w14:paraId="52C3A419" w14:textId="41836338">
      <w:pPr>
        <w:pStyle w:val="Heading2"/>
      </w:pPr>
      <w:r w:rsidRPr="00E04AE7">
        <w:t>Is the SaaS hosting in the EU region? If not, where?</w:t>
      </w:r>
    </w:p>
    <w:p w:rsidRPr="00FD44ED" w:rsidR="00FD44ED" w:rsidP="00FD44ED" w:rsidRDefault="004C575E" w14:paraId="2E184FAD" w14:textId="442ECF1C">
      <w:pPr>
        <w:pStyle w:val="Heading2"/>
      </w:pPr>
      <w:r w:rsidRPr="00E04AE7">
        <w:t>What is the patching frequency for applying security updates to the SaaS tool?</w:t>
      </w:r>
    </w:p>
    <w:p w:rsidRPr="00FD44ED" w:rsidR="00FD44ED" w:rsidP="00FD44ED" w:rsidRDefault="004C575E" w14:paraId="4B5B2585" w14:textId="31044B3F">
      <w:pPr>
        <w:pStyle w:val="Heading2"/>
      </w:pPr>
      <w:r w:rsidRPr="00E04AE7">
        <w:t>Is the SaaS platform scanned regularly for vulnerabilities with SLAs for remediation?</w:t>
      </w:r>
    </w:p>
    <w:p w:rsidRPr="00212AD5" w:rsidR="00212AD5" w:rsidP="00212AD5" w:rsidRDefault="004C575E" w14:paraId="256E9E95" w14:textId="185AD268">
      <w:pPr>
        <w:pStyle w:val="Heading2"/>
      </w:pPr>
      <w:r w:rsidRPr="00E04AE7">
        <w:t>What is the SaaS end user authentication mechanism, does it support FA SSO?</w:t>
      </w:r>
    </w:p>
    <w:p w:rsidRPr="00212AD5" w:rsidR="00212AD5" w:rsidP="00212AD5" w:rsidRDefault="004C575E" w14:paraId="5E1DF4B0" w14:textId="5885807C">
      <w:pPr>
        <w:pStyle w:val="Heading2"/>
      </w:pPr>
      <w:r w:rsidRPr="00E04AE7">
        <w:t>What is the SaaS admin access mechanism, does it support FA SSO / privileged access management?</w:t>
      </w:r>
    </w:p>
    <w:p w:rsidR="00FD44ED" w:rsidP="00FD44ED" w:rsidRDefault="004C575E" w14:paraId="7D9547B5" w14:textId="4F4241A4">
      <w:pPr>
        <w:pStyle w:val="Heading2"/>
      </w:pPr>
      <w:r w:rsidRPr="00E04AE7">
        <w:t>Does the SaaS vendor have access to the systema and data within the system?</w:t>
      </w:r>
    </w:p>
    <w:p w:rsidRPr="00212AD5" w:rsidR="00212AD5" w:rsidP="00212AD5" w:rsidRDefault="00212AD5" w14:paraId="011EE191" w14:textId="77777777"/>
    <w:p w:rsidRPr="00212AD5" w:rsidR="00212AD5" w:rsidP="00212AD5" w:rsidRDefault="004C575E" w14:paraId="316BAE96" w14:textId="557181A0">
      <w:pPr>
        <w:pStyle w:val="Heading2"/>
      </w:pPr>
      <w:r w:rsidRPr="00E04AE7">
        <w:lastRenderedPageBreak/>
        <w:t>Is the SaaS system and data within the system encrypted at rest and in transit?</w:t>
      </w:r>
    </w:p>
    <w:p w:rsidRPr="00212AD5" w:rsidR="00212AD5" w:rsidP="00212AD5" w:rsidRDefault="004C575E" w14:paraId="13D1DC48" w14:textId="67766568">
      <w:pPr>
        <w:pStyle w:val="Heading2"/>
      </w:pPr>
      <w:r w:rsidRPr="00E04AE7">
        <w:t>Has the SaaS tool or vendor suffered a data breach in the last 12 months?</w:t>
      </w:r>
    </w:p>
    <w:p w:rsidRPr="00212AD5" w:rsidR="00212AD5" w:rsidP="00212AD5" w:rsidRDefault="004C575E" w14:paraId="2DB29757" w14:textId="2AD17EB9">
      <w:pPr>
        <w:pStyle w:val="Heading2"/>
      </w:pPr>
      <w:r w:rsidRPr="00E04AE7">
        <w:t>Does the SaaS tool support high availability setup?</w:t>
      </w:r>
    </w:p>
    <w:p w:rsidRPr="00212AD5" w:rsidR="00212AD5" w:rsidP="00212AD5" w:rsidRDefault="004C575E" w14:paraId="46685254" w14:textId="19331146">
      <w:pPr>
        <w:pStyle w:val="Heading2"/>
      </w:pPr>
      <w:r w:rsidRPr="00E04AE7">
        <w:t>How is the system</w:t>
      </w:r>
      <w:r>
        <w:t xml:space="preserve"> backed up, who is responsible for backup frequency and location?</w:t>
      </w:r>
    </w:p>
    <w:p w:rsidRPr="002B00AF" w:rsidR="002B00AF" w:rsidP="002B00AF" w:rsidRDefault="002B00AF" w14:paraId="0AF2360C" w14:textId="77777777"/>
    <w:p w:rsidRPr="00212AD5" w:rsidR="00212AD5" w:rsidP="00212AD5" w:rsidRDefault="00FD44ED" w14:paraId="1590D418" w14:textId="09FAD5C4">
      <w:pPr>
        <w:pStyle w:val="Heading1"/>
      </w:pPr>
      <w:bookmarkStart w:name="_Toc194680232" w:id="9"/>
      <w:r>
        <w:t xml:space="preserve">Security </w:t>
      </w:r>
      <w:r w:rsidR="00212AD5">
        <w:t>–</w:t>
      </w:r>
      <w:r>
        <w:t xml:space="preserve"> </w:t>
      </w:r>
      <w:r w:rsidRPr="00FD44ED" w:rsidR="004C575E">
        <w:t>Application</w:t>
      </w:r>
      <w:bookmarkEnd w:id="9"/>
    </w:p>
    <w:p w:rsidRPr="00212AD5" w:rsidR="00212AD5" w:rsidP="00212AD5" w:rsidRDefault="004C575E" w14:paraId="0437224C" w14:textId="02DA4627">
      <w:pPr>
        <w:pStyle w:val="Heading2"/>
      </w:pPr>
      <w:r>
        <w:t>Is this a commercial or open-source / freeware application?</w:t>
      </w:r>
    </w:p>
    <w:p w:rsidRPr="00212AD5" w:rsidR="00212AD5" w:rsidP="00212AD5" w:rsidRDefault="004C575E" w14:paraId="651487E4" w14:textId="70EC5656">
      <w:pPr>
        <w:pStyle w:val="Heading2"/>
      </w:pPr>
      <w:r>
        <w:t>If open-source or freeware, is there still community support?</w:t>
      </w:r>
    </w:p>
    <w:p w:rsidRPr="00212AD5" w:rsidR="00212AD5" w:rsidP="00212AD5" w:rsidRDefault="004C575E" w14:paraId="3522D335" w14:textId="045F0062">
      <w:pPr>
        <w:pStyle w:val="Heading2"/>
      </w:pPr>
      <w:r>
        <w:t>Does the application provider have ISO27001 Compliance?</w:t>
      </w:r>
    </w:p>
    <w:p w:rsidRPr="00212AD5" w:rsidR="00212AD5" w:rsidP="00212AD5" w:rsidRDefault="004C575E" w14:paraId="5F4CBD84" w14:textId="7B6EC933">
      <w:pPr>
        <w:pStyle w:val="Heading2"/>
      </w:pPr>
      <w:r>
        <w:t>Assuming the application is installed locally within the FA network, where is it installed and who is responsible for maintenance and updates?</w:t>
      </w:r>
    </w:p>
    <w:p w:rsidRPr="00212AD5" w:rsidR="00212AD5" w:rsidP="00212AD5" w:rsidRDefault="004C575E" w14:paraId="4C8F9597" w14:textId="5F9DB69E">
      <w:pPr>
        <w:pStyle w:val="Heading2"/>
      </w:pPr>
      <w:r>
        <w:t>What is the patching frequency for applying security updates to the application?</w:t>
      </w:r>
    </w:p>
    <w:p w:rsidRPr="00212AD5" w:rsidR="00212AD5" w:rsidP="00212AD5" w:rsidRDefault="004C575E" w14:paraId="02E118FB" w14:textId="32BAF8E3">
      <w:pPr>
        <w:pStyle w:val="Heading2"/>
      </w:pPr>
      <w:r>
        <w:t>What is the application user authentication mechanism, does it support FA SSO?</w:t>
      </w:r>
    </w:p>
    <w:p w:rsidRPr="00212AD5" w:rsidR="00212AD5" w:rsidP="00212AD5" w:rsidRDefault="004C575E" w14:paraId="4BC723D4" w14:textId="151AF220">
      <w:pPr>
        <w:pStyle w:val="Heading2"/>
      </w:pPr>
      <w:r>
        <w:t>Does data leave the application?</w:t>
      </w:r>
    </w:p>
    <w:p w:rsidRPr="00212AD5" w:rsidR="00212AD5" w:rsidP="00212AD5" w:rsidRDefault="004C575E" w14:paraId="3DDFC383" w14:textId="7B9C93AC">
      <w:pPr>
        <w:pStyle w:val="Heading2"/>
      </w:pPr>
      <w:r>
        <w:t>Is data stored in the application encrypted?</w:t>
      </w:r>
    </w:p>
    <w:p w:rsidRPr="00212AD5" w:rsidR="00212AD5" w:rsidP="00212AD5" w:rsidRDefault="004C575E" w14:paraId="0BBC442E" w14:textId="5C7641FB">
      <w:pPr>
        <w:pStyle w:val="Heading2"/>
      </w:pPr>
      <w:r>
        <w:t>Has the application vendor suffered a data breach in the last 12 months?</w:t>
      </w:r>
    </w:p>
    <w:p w:rsidRPr="00212AD5" w:rsidR="00212AD5" w:rsidP="00212AD5" w:rsidRDefault="004C575E" w14:paraId="4D206414" w14:textId="6BF0D52A">
      <w:pPr>
        <w:pStyle w:val="Heading2"/>
      </w:pPr>
      <w:r>
        <w:t>How is data in the system backed up, who is responsible for backup frequency and location?</w:t>
      </w:r>
    </w:p>
    <w:p w:rsidR="00282BD3" w:rsidP="00FD44ED" w:rsidRDefault="00282BD3" w14:paraId="1150A958" w14:textId="77777777">
      <w:pPr>
        <w:rPr>
          <w:b/>
          <w:bCs/>
        </w:rPr>
      </w:pPr>
    </w:p>
    <w:p w:rsidR="00282BD3" w:rsidP="00FD44ED" w:rsidRDefault="00282BD3" w14:paraId="0842843A" w14:textId="77777777">
      <w:pPr>
        <w:rPr>
          <w:b/>
          <w:bCs/>
        </w:rPr>
      </w:pPr>
    </w:p>
    <w:p w:rsidRPr="00FD44ED" w:rsidR="004C575E" w:rsidP="00282BD3" w:rsidRDefault="00282BD3" w14:paraId="413EF64B" w14:textId="5BF3040C">
      <w:pPr>
        <w:pStyle w:val="Heading1"/>
      </w:pPr>
      <w:bookmarkStart w:name="_Toc194680233" w:id="10"/>
      <w:r>
        <w:lastRenderedPageBreak/>
        <w:t xml:space="preserve">Security - </w:t>
      </w:r>
      <w:r w:rsidRPr="00FD44ED" w:rsidR="004C575E">
        <w:t>Library or Component</w:t>
      </w:r>
      <w:bookmarkEnd w:id="10"/>
    </w:p>
    <w:p w:rsidRPr="00212AD5" w:rsidR="00212AD5" w:rsidP="00212AD5" w:rsidRDefault="004C575E" w14:paraId="42063161" w14:textId="19D20F6F">
      <w:pPr>
        <w:pStyle w:val="Heading2"/>
      </w:pPr>
      <w:r>
        <w:t>Is this a commercial or open-source / freeware application?</w:t>
      </w:r>
    </w:p>
    <w:p w:rsidRPr="00212AD5" w:rsidR="00212AD5" w:rsidP="00212AD5" w:rsidRDefault="004C575E" w14:paraId="7CBB6110" w14:textId="40B7C3C3">
      <w:pPr>
        <w:pStyle w:val="Heading2"/>
      </w:pPr>
      <w:r>
        <w:t>If open-source or freeware, is there still community support?</w:t>
      </w:r>
    </w:p>
    <w:p w:rsidR="0019558B" w:rsidP="0019558B" w:rsidRDefault="0019558B" w14:paraId="616ECF13" w14:textId="77777777"/>
    <w:p w:rsidR="007E6A3D" w:rsidP="007E6A3D" w:rsidRDefault="007E6A3D" w14:paraId="02CEDBA1" w14:textId="79EA77AD">
      <w:pPr>
        <w:pStyle w:val="Heading1"/>
      </w:pPr>
      <w:bookmarkStart w:name="_Toc194680234" w:id="11"/>
      <w:r>
        <w:t>Versioning</w:t>
      </w:r>
      <w:bookmarkEnd w:id="11"/>
    </w:p>
    <w:p w:rsidRPr="0019558B" w:rsidR="007E6A3D" w:rsidP="007E6A3D" w:rsidRDefault="007E6A3D" w14:paraId="4BCE8111" w14:textId="54CC5494">
      <w:pPr>
        <w:pStyle w:val="Heading2"/>
      </w:pPr>
      <w:r>
        <w:t>How are artefacts / customisations version controlled?</w:t>
      </w:r>
    </w:p>
    <w:p w:rsidR="00711493" w:rsidP="00711493" w:rsidRDefault="00711493" w14:paraId="40EB5CE0" w14:textId="77777777"/>
    <w:p w:rsidR="00711493" w:rsidP="0019558B" w:rsidRDefault="00711493" w14:paraId="2056DF89" w14:textId="77777777">
      <w:pPr>
        <w:pStyle w:val="Heading1"/>
      </w:pPr>
      <w:bookmarkStart w:name="_Toc194680235" w:id="12"/>
      <w:r>
        <w:t>Hosting</w:t>
      </w:r>
      <w:bookmarkEnd w:id="12"/>
    </w:p>
    <w:p w:rsidRPr="00212AD5" w:rsidR="00212AD5" w:rsidP="00212AD5" w:rsidRDefault="00711493" w14:paraId="3B72BBC6" w14:textId="6DC4E3E2">
      <w:pPr>
        <w:pStyle w:val="Heading2"/>
      </w:pPr>
      <w:r>
        <w:t>Are there any infrastructure requirements to enable use?</w:t>
      </w:r>
    </w:p>
    <w:p w:rsidR="00711493" w:rsidP="00711493" w:rsidRDefault="00711493" w14:paraId="4C780BEC" w14:textId="77777777"/>
    <w:p w:rsidR="00711493" w:rsidP="0019558B" w:rsidRDefault="00711493" w14:paraId="346E2E2F" w14:textId="77777777">
      <w:pPr>
        <w:pStyle w:val="Heading1"/>
      </w:pPr>
      <w:bookmarkStart w:name="_Toc194680236" w:id="13"/>
      <w:r>
        <w:t>Maintenance</w:t>
      </w:r>
      <w:bookmarkEnd w:id="13"/>
    </w:p>
    <w:p w:rsidRPr="00212AD5" w:rsidR="00212AD5" w:rsidP="00212AD5" w:rsidRDefault="00711493" w14:paraId="3056118A" w14:textId="2A1BB85F">
      <w:pPr>
        <w:pStyle w:val="Heading2"/>
      </w:pPr>
      <w:r>
        <w:t>Does the technology have a planned roadmap?</w:t>
      </w:r>
    </w:p>
    <w:p w:rsidRPr="00212AD5" w:rsidR="00212AD5" w:rsidP="00212AD5" w:rsidRDefault="00711493" w14:paraId="1D25EAA8" w14:textId="6A808E89">
      <w:pPr>
        <w:pStyle w:val="Heading2"/>
      </w:pPr>
      <w:r>
        <w:t>What is the release cycle for minor and major releases? Are there historical release notes?</w:t>
      </w:r>
    </w:p>
    <w:p w:rsidRPr="0019558B" w:rsidR="0019558B" w:rsidP="0019558B" w:rsidRDefault="00711493" w14:paraId="2E599F88" w14:textId="3AD63957">
      <w:pPr>
        <w:pStyle w:val="Heading2"/>
      </w:pPr>
      <w:r>
        <w:t>What is the process to upgrade?</w:t>
      </w:r>
    </w:p>
    <w:p w:rsidR="00711493" w:rsidP="00711493" w:rsidRDefault="00711493" w14:paraId="3AA9B7BC" w14:textId="77777777"/>
    <w:p w:rsidR="00711493" w:rsidP="0019558B" w:rsidRDefault="00711493" w14:paraId="1BFA8B54" w14:textId="77777777">
      <w:pPr>
        <w:pStyle w:val="Heading1"/>
      </w:pPr>
      <w:bookmarkStart w:name="_Toc194680237" w:id="14"/>
      <w:r>
        <w:t>Knowledge</w:t>
      </w:r>
      <w:bookmarkEnd w:id="14"/>
    </w:p>
    <w:p w:rsidR="00087D21" w:rsidP="00087D21" w:rsidRDefault="00711493" w14:paraId="45820884" w14:textId="35DCFEB9">
      <w:pPr>
        <w:pStyle w:val="Heading2"/>
      </w:pPr>
      <w:r>
        <w:t>What are the training requirements across architects, developers, QA, service delivery?</w:t>
      </w:r>
    </w:p>
    <w:p w:rsidRPr="00087D21" w:rsidR="00087D21" w:rsidP="00087D21" w:rsidRDefault="00087D21" w14:paraId="72E3D050" w14:textId="77777777"/>
    <w:p w:rsidR="00087D21" w:rsidP="00087D21" w:rsidRDefault="00087D21" w14:paraId="20E948EB" w14:textId="77777777">
      <w:pPr>
        <w:pStyle w:val="Heading1"/>
      </w:pPr>
      <w:r>
        <w:lastRenderedPageBreak/>
        <w:t>Implementation</w:t>
      </w:r>
    </w:p>
    <w:p w:rsidR="00087D21" w:rsidP="00FB7FA1" w:rsidRDefault="00087D21" w14:paraId="6B926E7A" w14:textId="77777777">
      <w:pPr>
        <w:pStyle w:val="Heading2"/>
      </w:pPr>
      <w:r>
        <w:t>What is the high-level implementation plan including timeline and resource requirements?</w:t>
      </w:r>
    </w:p>
    <w:p w:rsidR="00087D21" w:rsidP="00140DE9" w:rsidRDefault="00087D21" w14:paraId="270A6B03" w14:textId="77777777">
      <w:pPr>
        <w:pStyle w:val="Heading2"/>
      </w:pPr>
      <w:r>
        <w:t>If this is replacing existing Mainstream technology, what is the decommissioning plan and timeline?</w:t>
      </w:r>
    </w:p>
    <w:p w:rsidRPr="00212AD5" w:rsidR="00212AD5" w:rsidP="00212AD5" w:rsidRDefault="00087D21" w14:paraId="11F9353E" w14:textId="2A8A666C">
      <w:pPr>
        <w:pStyle w:val="Heading2"/>
      </w:pPr>
      <w:r>
        <w:t>Are there any one-off migration activities required? If so, what is the migration process?</w:t>
      </w:r>
    </w:p>
    <w:p w:rsidR="00711493" w:rsidP="00711493" w:rsidRDefault="00711493" w14:paraId="5C60097C" w14:textId="77777777"/>
    <w:p w:rsidR="00711493" w:rsidP="0019558B" w:rsidRDefault="00711493" w14:paraId="6B58B4EF" w14:textId="77777777">
      <w:pPr>
        <w:pStyle w:val="Heading1"/>
      </w:pPr>
      <w:bookmarkStart w:name="_Toc194680238" w:id="15"/>
      <w:r>
        <w:t>Costs</w:t>
      </w:r>
      <w:bookmarkEnd w:id="15"/>
    </w:p>
    <w:p w:rsidRPr="00212AD5" w:rsidR="00212AD5" w:rsidP="00212AD5" w:rsidRDefault="00711493" w14:paraId="58088600" w14:textId="4567AABC">
      <w:pPr>
        <w:pStyle w:val="Heading2"/>
      </w:pPr>
      <w:r>
        <w:t>What are the licencing costs?</w:t>
      </w:r>
    </w:p>
    <w:p w:rsidRPr="00212AD5" w:rsidR="00212AD5" w:rsidP="00212AD5" w:rsidRDefault="00711493" w14:paraId="3CE07B6E" w14:textId="1F729CB8">
      <w:pPr>
        <w:pStyle w:val="Heading2"/>
      </w:pPr>
      <w:r>
        <w:t xml:space="preserve">What </w:t>
      </w:r>
      <w:r w:rsidR="00C354D5">
        <w:t>is</w:t>
      </w:r>
      <w:r>
        <w:t xml:space="preserve"> the upgrade / support costs?</w:t>
      </w:r>
    </w:p>
    <w:p w:rsidRPr="0019558B" w:rsidR="0019558B" w:rsidP="0019558B" w:rsidRDefault="0019558B" w14:paraId="1D68C224" w14:textId="77777777"/>
    <w:p w:rsidR="00594AA8" w:rsidP="00594AA8" w:rsidRDefault="00594AA8" w14:paraId="159C5E84" w14:textId="3FD7C14E">
      <w:pPr>
        <w:pStyle w:val="Heading1"/>
      </w:pPr>
      <w:bookmarkStart w:name="_Toc194680239" w:id="16"/>
      <w:r>
        <w:t>Appendix</w:t>
      </w:r>
      <w:bookmarkEnd w:id="16"/>
    </w:p>
    <w:p w:rsidRPr="00C40B0B" w:rsidR="00C40B0B" w:rsidP="00C40B0B" w:rsidRDefault="00C40B0B" w14:paraId="3A9564CD" w14:textId="77777777"/>
    <w:sectPr w:rsidRPr="00C40B0B" w:rsidR="00C40B0B" w:rsidSect="00003D9A">
      <w:footerReference w:type="default" r:id="rId14"/>
      <w:pgSz w:w="11909" w:h="16834" w:orient="portrait" w:code="9"/>
      <w:pgMar w:top="1152" w:right="1152" w:bottom="792" w:left="1440" w:header="706" w:footer="70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A1F" w:rsidP="00CC4742" w:rsidRDefault="00A90A1F" w14:paraId="51C7E314" w14:textId="77777777">
      <w:r>
        <w:separator/>
      </w:r>
    </w:p>
  </w:endnote>
  <w:endnote w:type="continuationSeparator" w:id="0">
    <w:p w:rsidR="00A90A1F" w:rsidP="00CC4742" w:rsidRDefault="00A90A1F" w14:paraId="71D87339" w14:textId="77777777">
      <w:r>
        <w:continuationSeparator/>
      </w:r>
    </w:p>
  </w:endnote>
  <w:endnote w:type="continuationNotice" w:id="1">
    <w:p w:rsidR="00A90A1F" w:rsidRDefault="00A90A1F" w14:paraId="22665D3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 Jack Light">
    <w:altName w:val="Calibri"/>
    <w:panose1 w:val="02000503000000020004"/>
    <w:charset w:val="00"/>
    <w:family w:val="modern"/>
    <w:notTrueType/>
    <w:pitch w:val="variable"/>
    <w:sig w:usb0="A00000AF" w:usb1="4000205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S Dillon Medium">
    <w:panose1 w:val="02000606030000020004"/>
    <w:charset w:val="00"/>
    <w:family w:val="modern"/>
    <w:notTrueType/>
    <w:pitch w:val="variable"/>
    <w:sig w:usb0="A000002F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 Jack">
    <w:panose1 w:val="02000503000000020004"/>
    <w:charset w:val="00"/>
    <w:family w:val="modern"/>
    <w:notTrueType/>
    <w:pitch w:val="variable"/>
    <w:sig w:usb0="A00000AF" w:usb1="4000205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63632" w:rsidR="002A5D09" w:rsidP="00522131" w:rsidRDefault="00CA0A52" w14:paraId="392F36FA" w14:textId="491F8B29">
    <w:pPr>
      <w:pStyle w:val="Footer"/>
      <w:tabs>
        <w:tab w:val="clear" w:pos="4153"/>
        <w:tab w:val="clear" w:pos="8306"/>
        <w:tab w:val="left" w:pos="142"/>
        <w:tab w:val="right" w:pos="9317"/>
      </w:tabs>
      <w:rPr>
        <w:sz w:val="18"/>
      </w:rPr>
    </w:pPr>
    <w:r>
      <w:rPr>
        <w:sz w:val="18"/>
      </w:rPr>
      <w:t>Preferred Technologies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A1F" w:rsidP="00CC4742" w:rsidRDefault="00A90A1F" w14:paraId="05A1E13C" w14:textId="77777777">
      <w:r>
        <w:separator/>
      </w:r>
    </w:p>
  </w:footnote>
  <w:footnote w:type="continuationSeparator" w:id="0">
    <w:p w:rsidR="00A90A1F" w:rsidP="00CC4742" w:rsidRDefault="00A90A1F" w14:paraId="7AF36863" w14:textId="77777777">
      <w:r>
        <w:continuationSeparator/>
      </w:r>
    </w:p>
  </w:footnote>
  <w:footnote w:type="continuationNotice" w:id="1">
    <w:p w:rsidR="00A90A1F" w:rsidRDefault="00A90A1F" w14:paraId="6BA7A00E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626D"/>
    <w:multiLevelType w:val="hybridMultilevel"/>
    <w:tmpl w:val="29C25EC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A0143D"/>
    <w:multiLevelType w:val="hybridMultilevel"/>
    <w:tmpl w:val="23EEBCA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F538EF"/>
    <w:multiLevelType w:val="hybridMultilevel"/>
    <w:tmpl w:val="B40A7B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1A4038"/>
    <w:multiLevelType w:val="multilevel"/>
    <w:tmpl w:val="C96E2D9E"/>
    <w:styleLink w:val="F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4" w15:restartNumberingAfterBreak="0">
    <w:nsid w:val="3CB10230"/>
    <w:multiLevelType w:val="hybridMultilevel"/>
    <w:tmpl w:val="17E0383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8A1485"/>
    <w:multiLevelType w:val="hybridMultilevel"/>
    <w:tmpl w:val="C7DAA6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3F565D"/>
    <w:multiLevelType w:val="hybridMultilevel"/>
    <w:tmpl w:val="F960A3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22A26D0"/>
    <w:multiLevelType w:val="hybridMultilevel"/>
    <w:tmpl w:val="4546DF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5E678E8"/>
    <w:multiLevelType w:val="multilevel"/>
    <w:tmpl w:val="F604B61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5FC38EE"/>
    <w:multiLevelType w:val="hybridMultilevel"/>
    <w:tmpl w:val="A7E68B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E4A1C"/>
    <w:multiLevelType w:val="hybridMultilevel"/>
    <w:tmpl w:val="A68E16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7822232">
    <w:abstractNumId w:val="3"/>
  </w:num>
  <w:num w:numId="2" w16cid:durableId="1109858424">
    <w:abstractNumId w:val="1"/>
  </w:num>
  <w:num w:numId="3" w16cid:durableId="1813282357">
    <w:abstractNumId w:val="8"/>
  </w:num>
  <w:num w:numId="4" w16cid:durableId="1624575430">
    <w:abstractNumId w:val="9"/>
  </w:num>
  <w:num w:numId="5" w16cid:durableId="126624591">
    <w:abstractNumId w:val="6"/>
  </w:num>
  <w:num w:numId="6" w16cid:durableId="7095693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16943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215791">
    <w:abstractNumId w:val="7"/>
  </w:num>
  <w:num w:numId="9" w16cid:durableId="2093620293">
    <w:abstractNumId w:val="2"/>
  </w:num>
  <w:num w:numId="10" w16cid:durableId="900991112">
    <w:abstractNumId w:val="0"/>
  </w:num>
  <w:num w:numId="11" w16cid:durableId="2142072393">
    <w:abstractNumId w:val="5"/>
  </w:num>
  <w:num w:numId="12" w16cid:durableId="535429121">
    <w:abstractNumId w:val="10"/>
  </w:num>
  <w:num w:numId="13" w16cid:durableId="35627116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TermsOfReferenceTemplate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4B3448"/>
    <w:rsid w:val="00000000"/>
    <w:rsid w:val="00003CE9"/>
    <w:rsid w:val="00003D9A"/>
    <w:rsid w:val="00012F26"/>
    <w:rsid w:val="00022E25"/>
    <w:rsid w:val="0003107F"/>
    <w:rsid w:val="000341E4"/>
    <w:rsid w:val="000624FB"/>
    <w:rsid w:val="0007152A"/>
    <w:rsid w:val="000744F8"/>
    <w:rsid w:val="0007495A"/>
    <w:rsid w:val="00087D21"/>
    <w:rsid w:val="00090C3A"/>
    <w:rsid w:val="00094BE9"/>
    <w:rsid w:val="00095008"/>
    <w:rsid w:val="000B0C59"/>
    <w:rsid w:val="000B2E5C"/>
    <w:rsid w:val="000B47BB"/>
    <w:rsid w:val="000C2B03"/>
    <w:rsid w:val="000C6C8F"/>
    <w:rsid w:val="000D4D06"/>
    <w:rsid w:val="000D6BE5"/>
    <w:rsid w:val="000F1A72"/>
    <w:rsid w:val="000F6DAF"/>
    <w:rsid w:val="00100D0F"/>
    <w:rsid w:val="00105562"/>
    <w:rsid w:val="001150B7"/>
    <w:rsid w:val="00117BFF"/>
    <w:rsid w:val="00121AD0"/>
    <w:rsid w:val="00125C0B"/>
    <w:rsid w:val="001266B2"/>
    <w:rsid w:val="00130E33"/>
    <w:rsid w:val="00143F12"/>
    <w:rsid w:val="00146852"/>
    <w:rsid w:val="00151F13"/>
    <w:rsid w:val="001541A4"/>
    <w:rsid w:val="0016068D"/>
    <w:rsid w:val="00161A7C"/>
    <w:rsid w:val="00163541"/>
    <w:rsid w:val="00167B11"/>
    <w:rsid w:val="00171D59"/>
    <w:rsid w:val="00172734"/>
    <w:rsid w:val="00173D5F"/>
    <w:rsid w:val="001829EA"/>
    <w:rsid w:val="001857C8"/>
    <w:rsid w:val="00190845"/>
    <w:rsid w:val="001909EF"/>
    <w:rsid w:val="0019558B"/>
    <w:rsid w:val="0019599E"/>
    <w:rsid w:val="001978DF"/>
    <w:rsid w:val="00197B56"/>
    <w:rsid w:val="001A0EC0"/>
    <w:rsid w:val="001A26D4"/>
    <w:rsid w:val="001C6A1B"/>
    <w:rsid w:val="001C6BF6"/>
    <w:rsid w:val="001E0A9E"/>
    <w:rsid w:val="001F3854"/>
    <w:rsid w:val="00211786"/>
    <w:rsid w:val="00212837"/>
    <w:rsid w:val="00212A89"/>
    <w:rsid w:val="00212AD5"/>
    <w:rsid w:val="002151AD"/>
    <w:rsid w:val="00230D52"/>
    <w:rsid w:val="0023467F"/>
    <w:rsid w:val="00236144"/>
    <w:rsid w:val="00247625"/>
    <w:rsid w:val="0025207F"/>
    <w:rsid w:val="0026349D"/>
    <w:rsid w:val="00265F06"/>
    <w:rsid w:val="0027662C"/>
    <w:rsid w:val="00282584"/>
    <w:rsid w:val="00282BD3"/>
    <w:rsid w:val="00292C61"/>
    <w:rsid w:val="00293A1A"/>
    <w:rsid w:val="00297CCE"/>
    <w:rsid w:val="002A5D09"/>
    <w:rsid w:val="002B00AF"/>
    <w:rsid w:val="002B2ECB"/>
    <w:rsid w:val="002C0B0E"/>
    <w:rsid w:val="002C4228"/>
    <w:rsid w:val="002D2758"/>
    <w:rsid w:val="002D50F1"/>
    <w:rsid w:val="002E2496"/>
    <w:rsid w:val="002F1BB0"/>
    <w:rsid w:val="002F3ED6"/>
    <w:rsid w:val="002F6F68"/>
    <w:rsid w:val="00301E9B"/>
    <w:rsid w:val="00302FDF"/>
    <w:rsid w:val="003038A4"/>
    <w:rsid w:val="003206BC"/>
    <w:rsid w:val="00322978"/>
    <w:rsid w:val="00326646"/>
    <w:rsid w:val="00336DDE"/>
    <w:rsid w:val="003905C2"/>
    <w:rsid w:val="00392C1B"/>
    <w:rsid w:val="00393A4C"/>
    <w:rsid w:val="003A10A1"/>
    <w:rsid w:val="003A7B61"/>
    <w:rsid w:val="003B2A7D"/>
    <w:rsid w:val="003C0226"/>
    <w:rsid w:val="003D5F2E"/>
    <w:rsid w:val="003E3970"/>
    <w:rsid w:val="003E5ABA"/>
    <w:rsid w:val="003F10E3"/>
    <w:rsid w:val="003F5D98"/>
    <w:rsid w:val="00405575"/>
    <w:rsid w:val="00414A80"/>
    <w:rsid w:val="00420C14"/>
    <w:rsid w:val="00423850"/>
    <w:rsid w:val="00426CA0"/>
    <w:rsid w:val="00442FB0"/>
    <w:rsid w:val="00446A2B"/>
    <w:rsid w:val="0045756F"/>
    <w:rsid w:val="00473013"/>
    <w:rsid w:val="00480CF5"/>
    <w:rsid w:val="00482852"/>
    <w:rsid w:val="00482896"/>
    <w:rsid w:val="0049607F"/>
    <w:rsid w:val="004B3448"/>
    <w:rsid w:val="004C575E"/>
    <w:rsid w:val="004C610B"/>
    <w:rsid w:val="004D29AB"/>
    <w:rsid w:val="004E4B04"/>
    <w:rsid w:val="004F6A28"/>
    <w:rsid w:val="005021D3"/>
    <w:rsid w:val="00506A95"/>
    <w:rsid w:val="00506D45"/>
    <w:rsid w:val="00507679"/>
    <w:rsid w:val="005117BB"/>
    <w:rsid w:val="00511B32"/>
    <w:rsid w:val="00522131"/>
    <w:rsid w:val="00525BC6"/>
    <w:rsid w:val="00535D38"/>
    <w:rsid w:val="00550F31"/>
    <w:rsid w:val="00552405"/>
    <w:rsid w:val="00552DFA"/>
    <w:rsid w:val="005578BF"/>
    <w:rsid w:val="005729D4"/>
    <w:rsid w:val="00581611"/>
    <w:rsid w:val="00594811"/>
    <w:rsid w:val="00594AA8"/>
    <w:rsid w:val="00596A4A"/>
    <w:rsid w:val="005A6AFD"/>
    <w:rsid w:val="005B2A28"/>
    <w:rsid w:val="005D0AD4"/>
    <w:rsid w:val="005D42FC"/>
    <w:rsid w:val="005E1DFB"/>
    <w:rsid w:val="005E443C"/>
    <w:rsid w:val="005E4941"/>
    <w:rsid w:val="005E5497"/>
    <w:rsid w:val="005F2B7B"/>
    <w:rsid w:val="005F2CF7"/>
    <w:rsid w:val="005F3E8A"/>
    <w:rsid w:val="005F6052"/>
    <w:rsid w:val="005F68C4"/>
    <w:rsid w:val="00603226"/>
    <w:rsid w:val="0061128D"/>
    <w:rsid w:val="00613C23"/>
    <w:rsid w:val="00614165"/>
    <w:rsid w:val="00627084"/>
    <w:rsid w:val="00627C34"/>
    <w:rsid w:val="00631F9F"/>
    <w:rsid w:val="0064733A"/>
    <w:rsid w:val="006511CB"/>
    <w:rsid w:val="00652606"/>
    <w:rsid w:val="006715E4"/>
    <w:rsid w:val="00684AF3"/>
    <w:rsid w:val="00686789"/>
    <w:rsid w:val="00687F30"/>
    <w:rsid w:val="00690CB0"/>
    <w:rsid w:val="006A40D3"/>
    <w:rsid w:val="006A481D"/>
    <w:rsid w:val="006B1C87"/>
    <w:rsid w:val="006B3227"/>
    <w:rsid w:val="006B38C8"/>
    <w:rsid w:val="006B73DF"/>
    <w:rsid w:val="006B7E84"/>
    <w:rsid w:val="006C5D24"/>
    <w:rsid w:val="006D1F1C"/>
    <w:rsid w:val="006D3281"/>
    <w:rsid w:val="006E1DAD"/>
    <w:rsid w:val="006F0EDF"/>
    <w:rsid w:val="00701BB8"/>
    <w:rsid w:val="00704B2F"/>
    <w:rsid w:val="00711493"/>
    <w:rsid w:val="007210C8"/>
    <w:rsid w:val="007228C8"/>
    <w:rsid w:val="00722FED"/>
    <w:rsid w:val="0074170F"/>
    <w:rsid w:val="007439EC"/>
    <w:rsid w:val="00746AE6"/>
    <w:rsid w:val="00753BDE"/>
    <w:rsid w:val="007658EC"/>
    <w:rsid w:val="00767596"/>
    <w:rsid w:val="0077578C"/>
    <w:rsid w:val="007805D3"/>
    <w:rsid w:val="00782BF7"/>
    <w:rsid w:val="00794FA3"/>
    <w:rsid w:val="007A2160"/>
    <w:rsid w:val="007B44DE"/>
    <w:rsid w:val="007D0301"/>
    <w:rsid w:val="007D0A04"/>
    <w:rsid w:val="007E5723"/>
    <w:rsid w:val="007E6A3D"/>
    <w:rsid w:val="007E6BFB"/>
    <w:rsid w:val="00805E7C"/>
    <w:rsid w:val="0081148C"/>
    <w:rsid w:val="0082680C"/>
    <w:rsid w:val="00827700"/>
    <w:rsid w:val="008366E2"/>
    <w:rsid w:val="00845F4A"/>
    <w:rsid w:val="008474B4"/>
    <w:rsid w:val="00863A93"/>
    <w:rsid w:val="008647A8"/>
    <w:rsid w:val="00864A53"/>
    <w:rsid w:val="00880564"/>
    <w:rsid w:val="008812F3"/>
    <w:rsid w:val="00887D45"/>
    <w:rsid w:val="0089134C"/>
    <w:rsid w:val="00895DED"/>
    <w:rsid w:val="00896D3B"/>
    <w:rsid w:val="008A22A8"/>
    <w:rsid w:val="008A7416"/>
    <w:rsid w:val="008B3CBC"/>
    <w:rsid w:val="008B7416"/>
    <w:rsid w:val="008C336E"/>
    <w:rsid w:val="008C555C"/>
    <w:rsid w:val="008D3F6F"/>
    <w:rsid w:val="008E13A3"/>
    <w:rsid w:val="00907714"/>
    <w:rsid w:val="009223DA"/>
    <w:rsid w:val="009567AA"/>
    <w:rsid w:val="0095722C"/>
    <w:rsid w:val="0096298A"/>
    <w:rsid w:val="009667F7"/>
    <w:rsid w:val="00970BEC"/>
    <w:rsid w:val="0097542B"/>
    <w:rsid w:val="00980B84"/>
    <w:rsid w:val="00990BE5"/>
    <w:rsid w:val="009930EB"/>
    <w:rsid w:val="00995F6B"/>
    <w:rsid w:val="009B013B"/>
    <w:rsid w:val="009B03DA"/>
    <w:rsid w:val="009B0F11"/>
    <w:rsid w:val="009B30F8"/>
    <w:rsid w:val="009C30A7"/>
    <w:rsid w:val="009D6B12"/>
    <w:rsid w:val="009D7976"/>
    <w:rsid w:val="009E11E2"/>
    <w:rsid w:val="009E413B"/>
    <w:rsid w:val="009E55EE"/>
    <w:rsid w:val="009F4B76"/>
    <w:rsid w:val="00A06098"/>
    <w:rsid w:val="00A062E5"/>
    <w:rsid w:val="00A068B8"/>
    <w:rsid w:val="00A251CC"/>
    <w:rsid w:val="00A319A8"/>
    <w:rsid w:val="00A336CC"/>
    <w:rsid w:val="00A33A6E"/>
    <w:rsid w:val="00A42E6A"/>
    <w:rsid w:val="00A43E69"/>
    <w:rsid w:val="00A54A88"/>
    <w:rsid w:val="00A6002D"/>
    <w:rsid w:val="00A634DC"/>
    <w:rsid w:val="00A728B0"/>
    <w:rsid w:val="00A8171F"/>
    <w:rsid w:val="00A86C34"/>
    <w:rsid w:val="00A87947"/>
    <w:rsid w:val="00A87ECA"/>
    <w:rsid w:val="00A90A1F"/>
    <w:rsid w:val="00A9531C"/>
    <w:rsid w:val="00AA2699"/>
    <w:rsid w:val="00AA3B8F"/>
    <w:rsid w:val="00AA3E1F"/>
    <w:rsid w:val="00AB6EB8"/>
    <w:rsid w:val="00AC122B"/>
    <w:rsid w:val="00AD10B9"/>
    <w:rsid w:val="00AD42B2"/>
    <w:rsid w:val="00B01620"/>
    <w:rsid w:val="00B05E76"/>
    <w:rsid w:val="00B108BD"/>
    <w:rsid w:val="00B27AF6"/>
    <w:rsid w:val="00B35699"/>
    <w:rsid w:val="00B40681"/>
    <w:rsid w:val="00B44C08"/>
    <w:rsid w:val="00B46CAD"/>
    <w:rsid w:val="00B53F83"/>
    <w:rsid w:val="00B80AFF"/>
    <w:rsid w:val="00BA741A"/>
    <w:rsid w:val="00BB6B97"/>
    <w:rsid w:val="00BC37F3"/>
    <w:rsid w:val="00BC4E38"/>
    <w:rsid w:val="00BC51C1"/>
    <w:rsid w:val="00BE396C"/>
    <w:rsid w:val="00BE6DBF"/>
    <w:rsid w:val="00BF3788"/>
    <w:rsid w:val="00BF731A"/>
    <w:rsid w:val="00C10721"/>
    <w:rsid w:val="00C129AF"/>
    <w:rsid w:val="00C2443B"/>
    <w:rsid w:val="00C27F9F"/>
    <w:rsid w:val="00C354D5"/>
    <w:rsid w:val="00C35685"/>
    <w:rsid w:val="00C40516"/>
    <w:rsid w:val="00C40B0B"/>
    <w:rsid w:val="00C442E3"/>
    <w:rsid w:val="00C46033"/>
    <w:rsid w:val="00C50482"/>
    <w:rsid w:val="00C53F6B"/>
    <w:rsid w:val="00C61F4F"/>
    <w:rsid w:val="00C67CCF"/>
    <w:rsid w:val="00C67FCA"/>
    <w:rsid w:val="00C759B0"/>
    <w:rsid w:val="00C81490"/>
    <w:rsid w:val="00C827E1"/>
    <w:rsid w:val="00C92F56"/>
    <w:rsid w:val="00C93386"/>
    <w:rsid w:val="00CA0A52"/>
    <w:rsid w:val="00CA473C"/>
    <w:rsid w:val="00CA4A25"/>
    <w:rsid w:val="00CA7284"/>
    <w:rsid w:val="00CB47B6"/>
    <w:rsid w:val="00CB72FB"/>
    <w:rsid w:val="00CC1623"/>
    <w:rsid w:val="00CC3052"/>
    <w:rsid w:val="00CC4742"/>
    <w:rsid w:val="00CC7C9A"/>
    <w:rsid w:val="00CD1269"/>
    <w:rsid w:val="00CD689E"/>
    <w:rsid w:val="00CE0273"/>
    <w:rsid w:val="00CE3DA8"/>
    <w:rsid w:val="00CF46FB"/>
    <w:rsid w:val="00CF7F57"/>
    <w:rsid w:val="00D01571"/>
    <w:rsid w:val="00D03B2D"/>
    <w:rsid w:val="00D07A39"/>
    <w:rsid w:val="00D2491E"/>
    <w:rsid w:val="00D30C2F"/>
    <w:rsid w:val="00D40DC9"/>
    <w:rsid w:val="00D40F4F"/>
    <w:rsid w:val="00D462D4"/>
    <w:rsid w:val="00D47707"/>
    <w:rsid w:val="00D50C91"/>
    <w:rsid w:val="00D60DB9"/>
    <w:rsid w:val="00D63632"/>
    <w:rsid w:val="00D83794"/>
    <w:rsid w:val="00D92FAA"/>
    <w:rsid w:val="00D95A2A"/>
    <w:rsid w:val="00DA5B3C"/>
    <w:rsid w:val="00DA6D74"/>
    <w:rsid w:val="00DB0038"/>
    <w:rsid w:val="00DB3D9B"/>
    <w:rsid w:val="00DB6E88"/>
    <w:rsid w:val="00DC0A84"/>
    <w:rsid w:val="00DC2485"/>
    <w:rsid w:val="00DC32F8"/>
    <w:rsid w:val="00DC4DF7"/>
    <w:rsid w:val="00DC4FD2"/>
    <w:rsid w:val="00DC7547"/>
    <w:rsid w:val="00DD4438"/>
    <w:rsid w:val="00E04AE7"/>
    <w:rsid w:val="00E10345"/>
    <w:rsid w:val="00E30FC5"/>
    <w:rsid w:val="00E32AEB"/>
    <w:rsid w:val="00E41D5C"/>
    <w:rsid w:val="00E469C9"/>
    <w:rsid w:val="00E508EB"/>
    <w:rsid w:val="00E54974"/>
    <w:rsid w:val="00E55C32"/>
    <w:rsid w:val="00E677D5"/>
    <w:rsid w:val="00E72074"/>
    <w:rsid w:val="00E73CA8"/>
    <w:rsid w:val="00E7793E"/>
    <w:rsid w:val="00E77C60"/>
    <w:rsid w:val="00E826F3"/>
    <w:rsid w:val="00E90CB8"/>
    <w:rsid w:val="00E936DE"/>
    <w:rsid w:val="00E95CC3"/>
    <w:rsid w:val="00E97703"/>
    <w:rsid w:val="00EA729D"/>
    <w:rsid w:val="00EA77DC"/>
    <w:rsid w:val="00EB3454"/>
    <w:rsid w:val="00EC2486"/>
    <w:rsid w:val="00EC4BDB"/>
    <w:rsid w:val="00EC64A5"/>
    <w:rsid w:val="00EC6795"/>
    <w:rsid w:val="00ED43D1"/>
    <w:rsid w:val="00ED646F"/>
    <w:rsid w:val="00EF1D47"/>
    <w:rsid w:val="00F02BDA"/>
    <w:rsid w:val="00F06DE5"/>
    <w:rsid w:val="00F113E2"/>
    <w:rsid w:val="00F151E2"/>
    <w:rsid w:val="00F26BE4"/>
    <w:rsid w:val="00F32698"/>
    <w:rsid w:val="00F42377"/>
    <w:rsid w:val="00F56B14"/>
    <w:rsid w:val="00F75B7A"/>
    <w:rsid w:val="00F80B9E"/>
    <w:rsid w:val="00F8540C"/>
    <w:rsid w:val="00F86B0B"/>
    <w:rsid w:val="00F8740B"/>
    <w:rsid w:val="00F926B4"/>
    <w:rsid w:val="00F92998"/>
    <w:rsid w:val="00FA3FBB"/>
    <w:rsid w:val="00FB596A"/>
    <w:rsid w:val="00FC69EF"/>
    <w:rsid w:val="00FD44ED"/>
    <w:rsid w:val="00FD526B"/>
    <w:rsid w:val="00FE2512"/>
    <w:rsid w:val="00FE497A"/>
    <w:rsid w:val="00FE4C06"/>
    <w:rsid w:val="00FE749D"/>
    <w:rsid w:val="00FF0F83"/>
    <w:rsid w:val="00FF2623"/>
    <w:rsid w:val="00FF5341"/>
    <w:rsid w:val="00FF5421"/>
    <w:rsid w:val="03FD6B27"/>
    <w:rsid w:val="071AE593"/>
    <w:rsid w:val="0737D2E6"/>
    <w:rsid w:val="0780E2E9"/>
    <w:rsid w:val="099CD9EF"/>
    <w:rsid w:val="186B698D"/>
    <w:rsid w:val="1EEA8BBC"/>
    <w:rsid w:val="282C2BA8"/>
    <w:rsid w:val="297EEC6E"/>
    <w:rsid w:val="2B0F2E73"/>
    <w:rsid w:val="39D573CF"/>
    <w:rsid w:val="3B1B78B1"/>
    <w:rsid w:val="3F9A2BBE"/>
    <w:rsid w:val="426DFF80"/>
    <w:rsid w:val="683EEDE0"/>
    <w:rsid w:val="6FAAA3DC"/>
    <w:rsid w:val="73B82EC1"/>
    <w:rsid w:val="759E46B2"/>
    <w:rsid w:val="7DF328FF"/>
    <w:rsid w:val="7F8EF96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6FB430"/>
  <w15:docId w15:val="{E5628AE3-7915-452A-B032-765D9AC3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70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67F7"/>
    <w:rPr>
      <w:rFonts w:ascii="FS Jack Light" w:hAnsi="FS Jack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FDF"/>
    <w:pPr>
      <w:keepNext/>
      <w:keepLines/>
      <w:numPr>
        <w:numId w:val="3"/>
      </w:numPr>
      <w:spacing w:before="480" w:after="120" w:line="240" w:lineRule="auto"/>
      <w:ind w:left="431" w:hanging="431"/>
      <w:outlineLvl w:val="0"/>
    </w:pPr>
    <w:rPr>
      <w:rFonts w:eastAsiaTheme="majorEastAsia" w:cstheme="majorBidi"/>
      <w:b/>
      <w:color w:val="4F91CE"/>
      <w:sz w:val="32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DBF"/>
    <w:pPr>
      <w:keepNext/>
      <w:keepLines/>
      <w:numPr>
        <w:ilvl w:val="1"/>
        <w:numId w:val="3"/>
      </w:numPr>
      <w:spacing w:before="360" w:after="120" w:line="240" w:lineRule="auto"/>
      <w:ind w:left="578" w:hanging="578"/>
      <w:outlineLvl w:val="1"/>
    </w:pPr>
    <w:rPr>
      <w:rFonts w:eastAsiaTheme="majorEastAsia" w:cstheme="majorBidi"/>
      <w:color w:val="4F91C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F2E"/>
    <w:pPr>
      <w:keepNext/>
      <w:keepLines/>
      <w:numPr>
        <w:ilvl w:val="2"/>
        <w:numId w:val="3"/>
      </w:numPr>
      <w:spacing w:before="40" w:after="0" w:line="240" w:lineRule="auto"/>
      <w:outlineLvl w:val="2"/>
    </w:pPr>
    <w:rPr>
      <w:rFonts w:eastAsiaTheme="majorEastAsia" w:cstheme="majorBidi"/>
      <w:b/>
      <w:color w:val="4F91CE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F2E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b/>
      <w:iCs/>
      <w:sz w:val="24"/>
      <w:szCs w:val="2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6033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hAnsiTheme="majorHAnsi" w:eastAsiaTheme="majorEastAsia" w:cstheme="majorBidi"/>
      <w:i/>
      <w:iCs/>
      <w:color w:val="8060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6033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hAnsiTheme="majorHAnsi" w:eastAsiaTheme="majorEastAsia" w:cstheme="majorBidi"/>
      <w:i/>
      <w:iCs/>
      <w:color w:val="2B2B2B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6033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hAnsiTheme="majorHAnsi" w:eastAsiaTheme="majorEastAsia" w:cstheme="majorBidi"/>
      <w:color w:val="773E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6033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hAnsiTheme="majorHAnsi" w:eastAsiaTheme="majorEastAsia" w:cstheme="majorBidi"/>
      <w:color w:val="8060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6033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hAnsiTheme="majorHAnsi" w:eastAsiaTheme="majorEastAsia" w:cstheme="majorBidi"/>
      <w:color w:val="2B2B2B" w:themeColor="accent6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right" w:leader="dot" w:pos="9720"/>
      </w:tabs>
    </w:pPr>
    <w:rPr>
      <w:b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pacing w:before="120"/>
      <w:jc w:val="both"/>
    </w:pPr>
    <w:rPr>
      <w:noProof/>
      <w:sz w:val="14"/>
    </w:rPr>
  </w:style>
  <w:style w:type="paragraph" w:styleId="Header">
    <w:name w:val="header"/>
    <w:basedOn w:val="Normal"/>
    <w:pPr>
      <w:shd w:val="solid" w:color="C0C0C0" w:fill="auto"/>
      <w:tabs>
        <w:tab w:val="center" w:pos="4153"/>
        <w:tab w:val="right" w:pos="8306"/>
      </w:tabs>
    </w:pPr>
    <w:rPr>
      <w:b/>
      <w:sz w:val="28"/>
    </w:rPr>
  </w:style>
  <w:style w:type="paragraph" w:styleId="tableheading" w:customStyle="1">
    <w:name w:val="table heading"/>
    <w:basedOn w:val="Normal"/>
    <w:next w:val="tableentry"/>
    <w:pPr>
      <w:tabs>
        <w:tab w:val="left" w:pos="720"/>
        <w:tab w:val="left" w:pos="1440"/>
        <w:tab w:val="left" w:pos="3600"/>
        <w:tab w:val="left" w:pos="4320"/>
        <w:tab w:val="left" w:pos="5760"/>
        <w:tab w:val="left" w:pos="7200"/>
      </w:tabs>
      <w:spacing w:before="120" w:after="120"/>
      <w:jc w:val="both"/>
    </w:pPr>
    <w:rPr>
      <w:b/>
    </w:rPr>
  </w:style>
  <w:style w:type="paragraph" w:styleId="tableentry" w:customStyle="1">
    <w:name w:val="table entry"/>
    <w:basedOn w:val="Normal"/>
    <w:pPr>
      <w:tabs>
        <w:tab w:val="left" w:pos="720"/>
        <w:tab w:val="left" w:pos="1440"/>
        <w:tab w:val="left" w:pos="3600"/>
        <w:tab w:val="left" w:pos="4320"/>
        <w:tab w:val="left" w:pos="5760"/>
        <w:tab w:val="left" w:pos="7200"/>
      </w:tabs>
      <w:spacing w:before="60" w:after="60"/>
      <w:jc w:val="center"/>
    </w:pPr>
    <w:rPr>
      <w:b/>
      <w:i/>
    </w:rPr>
  </w:style>
  <w:style w:type="character" w:styleId="PageNumber">
    <w:name w:val="page number"/>
    <w:basedOn w:val="DefaultParagraphFont"/>
  </w:style>
  <w:style w:type="paragraph" w:styleId="TOC2">
    <w:name w:val="toc 2"/>
    <w:basedOn w:val="Normal"/>
    <w:next w:val="Normal"/>
    <w:uiPriority w:val="39"/>
    <w:pPr>
      <w:tabs>
        <w:tab w:val="right" w:leader="dot" w:pos="9720"/>
      </w:tabs>
      <w:ind w:left="245"/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720"/>
      </w:tabs>
      <w:ind w:left="475"/>
    </w:pPr>
  </w:style>
  <w:style w:type="paragraph" w:styleId="TOC4">
    <w:name w:val="toc 4"/>
    <w:basedOn w:val="Normal"/>
    <w:next w:val="Normal"/>
    <w:semiHidden/>
    <w:pPr>
      <w:tabs>
        <w:tab w:val="right" w:leader="dot" w:pos="972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72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72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72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72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720"/>
      </w:tabs>
      <w:ind w:left="192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link w:val="CommentTextChar"/>
    <w:rsid w:val="00F92998"/>
    <w:rPr>
      <w:color w:val="000080"/>
    </w:rPr>
  </w:style>
  <w:style w:type="character" w:styleId="Heading1Char" w:customStyle="1">
    <w:name w:val="Heading 1 Char"/>
    <w:basedOn w:val="DefaultParagraphFont"/>
    <w:link w:val="Heading1"/>
    <w:uiPriority w:val="9"/>
    <w:rsid w:val="00302FDF"/>
    <w:rPr>
      <w:rFonts w:ascii="FS Jack Light" w:hAnsi="FS Jack Light" w:eastAsiaTheme="majorEastAsia" w:cstheme="majorBidi"/>
      <w:b/>
      <w:color w:val="4F91CE"/>
      <w:sz w:val="32"/>
      <w:szCs w:val="30"/>
    </w:rPr>
  </w:style>
  <w:style w:type="character" w:styleId="Heading2Char" w:customStyle="1">
    <w:name w:val="Heading 2 Char"/>
    <w:basedOn w:val="DefaultParagraphFont"/>
    <w:link w:val="Heading2"/>
    <w:uiPriority w:val="9"/>
    <w:rsid w:val="00BE6DBF"/>
    <w:rPr>
      <w:rFonts w:ascii="FS Jack Light" w:hAnsi="FS Jack Light" w:eastAsiaTheme="majorEastAsia" w:cstheme="majorBidi"/>
      <w:color w:val="4F91CE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2C4228"/>
    <w:rPr>
      <w:rFonts w:ascii="FS Dillon Medium" w:hAnsi="FS Dillon Medium" w:eastAsiaTheme="majorEastAsia" w:cstheme="majorBidi"/>
      <w:b/>
      <w:color w:val="4F91CE"/>
      <w:sz w:val="24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sid w:val="002C4228"/>
    <w:rPr>
      <w:rFonts w:ascii="FS Dillon Medium" w:hAnsi="FS Dillon Medium" w:eastAsiaTheme="majorEastAsia" w:cstheme="majorBidi"/>
      <w:b/>
      <w:iCs/>
      <w:sz w:val="24"/>
      <w:szCs w:val="25"/>
    </w:rPr>
  </w:style>
  <w:style w:type="character" w:styleId="Heading5Char" w:customStyle="1">
    <w:name w:val="Heading 5 Char"/>
    <w:basedOn w:val="DefaultParagraphFont"/>
    <w:link w:val="Heading5"/>
    <w:uiPriority w:val="9"/>
    <w:rsid w:val="00C46033"/>
    <w:rPr>
      <w:rFonts w:asciiTheme="majorHAnsi" w:hAnsiTheme="majorHAnsi" w:eastAsiaTheme="majorEastAsia" w:cstheme="majorBidi"/>
      <w:i/>
      <w:iCs/>
      <w:color w:val="806000" w:themeColor="accent2" w:themeShade="8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sid w:val="00C46033"/>
    <w:rPr>
      <w:rFonts w:asciiTheme="majorHAnsi" w:hAnsiTheme="majorHAnsi" w:eastAsiaTheme="majorEastAsia" w:cstheme="majorBidi"/>
      <w:i/>
      <w:iCs/>
      <w:color w:val="2B2B2B" w:themeColor="accent6" w:themeShade="80"/>
      <w:sz w:val="23"/>
      <w:szCs w:val="23"/>
    </w:rPr>
  </w:style>
  <w:style w:type="character" w:styleId="Heading7Char" w:customStyle="1">
    <w:name w:val="Heading 7 Char"/>
    <w:basedOn w:val="DefaultParagraphFont"/>
    <w:link w:val="Heading7"/>
    <w:uiPriority w:val="9"/>
    <w:rsid w:val="00C46033"/>
    <w:rPr>
      <w:rFonts w:asciiTheme="majorHAnsi" w:hAnsiTheme="majorHAnsi" w:eastAsiaTheme="majorEastAsia" w:cstheme="majorBidi"/>
      <w:color w:val="773E00" w:themeColor="accent1" w:themeShade="80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rsid w:val="00C46033"/>
    <w:rPr>
      <w:rFonts w:asciiTheme="majorHAnsi" w:hAnsiTheme="majorHAnsi" w:eastAsiaTheme="majorEastAsia" w:cstheme="majorBidi"/>
      <w:color w:val="806000" w:themeColor="accent2" w:themeShade="80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C46033"/>
    <w:rPr>
      <w:rFonts w:asciiTheme="majorHAnsi" w:hAnsiTheme="majorHAnsi" w:eastAsiaTheme="majorEastAsia" w:cstheme="majorBidi"/>
      <w:color w:val="2B2B2B" w:themeColor="accent6" w:themeShade="80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033"/>
    <w:pPr>
      <w:spacing w:line="240" w:lineRule="auto"/>
    </w:pPr>
    <w:rPr>
      <w:b/>
      <w:bCs/>
      <w:smallCaps/>
      <w:color w:val="EF7D00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46033"/>
    <w:pPr>
      <w:spacing w:after="0" w:line="240" w:lineRule="auto"/>
      <w:contextualSpacing/>
    </w:pPr>
    <w:rPr>
      <w:rFonts w:asciiTheme="majorHAnsi" w:hAnsiTheme="majorHAnsi" w:eastAsiaTheme="majorEastAsia" w:cstheme="majorBidi"/>
      <w:color w:val="B35D00" w:themeColor="accent1" w:themeShade="BF"/>
      <w:spacing w:val="-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C46033"/>
    <w:rPr>
      <w:rFonts w:asciiTheme="majorHAnsi" w:hAnsiTheme="majorHAnsi" w:eastAsiaTheme="majorEastAsia" w:cstheme="majorBidi"/>
      <w:color w:val="B35D00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033"/>
    <w:pPr>
      <w:numPr>
        <w:ilvl w:val="1"/>
      </w:numPr>
      <w:spacing w:line="240" w:lineRule="auto"/>
    </w:pPr>
    <w:rPr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C46033"/>
    <w:rPr>
      <w:rFonts w:asciiTheme="majorHAnsi" w:hAnsiTheme="majorHAnsi" w:eastAsiaTheme="majorEastAsia" w:cstheme="majorBidi"/>
    </w:rPr>
  </w:style>
  <w:style w:type="character" w:styleId="Strong">
    <w:name w:val="Strong"/>
    <w:basedOn w:val="DefaultParagraphFont"/>
    <w:uiPriority w:val="22"/>
    <w:qFormat/>
    <w:rsid w:val="00C46033"/>
    <w:rPr>
      <w:b/>
      <w:bCs/>
    </w:rPr>
  </w:style>
  <w:style w:type="character" w:styleId="Emphasis">
    <w:name w:val="Emphasis"/>
    <w:basedOn w:val="DefaultParagraphFont"/>
    <w:uiPriority w:val="20"/>
    <w:qFormat/>
    <w:rsid w:val="00C46033"/>
    <w:rPr>
      <w:i/>
      <w:iCs/>
    </w:rPr>
  </w:style>
  <w:style w:type="paragraph" w:styleId="NoSpacing">
    <w:name w:val="No Spacing"/>
    <w:link w:val="NoSpacingChar"/>
    <w:uiPriority w:val="1"/>
    <w:qFormat/>
    <w:rsid w:val="003E5ABA"/>
    <w:pPr>
      <w:spacing w:after="0" w:line="240" w:lineRule="auto"/>
    </w:pPr>
    <w:rPr>
      <w:rFonts w:ascii="FS Jack Light" w:hAnsi="FS Jack Light"/>
    </w:rPr>
  </w:style>
  <w:style w:type="paragraph" w:styleId="Quote">
    <w:name w:val="Quote"/>
    <w:basedOn w:val="Normal"/>
    <w:next w:val="Normal"/>
    <w:link w:val="QuoteChar"/>
    <w:uiPriority w:val="29"/>
    <w:qFormat/>
    <w:rsid w:val="00C46033"/>
    <w:pPr>
      <w:spacing w:before="120"/>
      <w:ind w:left="720" w:right="720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C4603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033"/>
    <w:pPr>
      <w:spacing w:before="120" w:line="300" w:lineRule="auto"/>
      <w:ind w:left="576" w:right="576"/>
      <w:jc w:val="center"/>
    </w:pPr>
    <w:rPr>
      <w:rFonts w:asciiTheme="majorHAnsi" w:hAnsiTheme="majorHAnsi" w:eastAsiaTheme="majorEastAsia" w:cstheme="majorBidi"/>
      <w:color w:val="EF7D00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6033"/>
    <w:rPr>
      <w:rFonts w:asciiTheme="majorHAnsi" w:hAnsiTheme="majorHAnsi" w:eastAsiaTheme="majorEastAsia" w:cstheme="majorBidi"/>
      <w:color w:val="EF7D00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460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46033"/>
    <w:rPr>
      <w:b w:val="0"/>
      <w:bCs w:val="0"/>
      <w:i/>
      <w:iCs/>
      <w:color w:val="EF7D00" w:themeColor="accent1"/>
    </w:rPr>
  </w:style>
  <w:style w:type="character" w:styleId="SubtleReference">
    <w:name w:val="Subtle Reference"/>
    <w:basedOn w:val="DefaultParagraphFont"/>
    <w:uiPriority w:val="31"/>
    <w:qFormat/>
    <w:rsid w:val="00C4603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46033"/>
    <w:rPr>
      <w:b/>
      <w:bCs/>
      <w:smallCaps/>
      <w:color w:val="EF7D00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603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033"/>
    <w:pPr>
      <w:outlineLvl w:val="9"/>
    </w:pPr>
  </w:style>
  <w:style w:type="character" w:styleId="Hyperlink">
    <w:name w:val="Hyperlink"/>
    <w:uiPriority w:val="99"/>
    <w:unhideWhenUsed/>
    <w:rsid w:val="008474B4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rsid w:val="003E5ABA"/>
    <w:rPr>
      <w:rFonts w:ascii="FS Jack Light" w:hAnsi="FS Jack Light"/>
    </w:rPr>
  </w:style>
  <w:style w:type="table" w:styleId="TableGrid">
    <w:name w:val="Table Grid"/>
    <w:basedOn w:val="TableNormal"/>
    <w:uiPriority w:val="59"/>
    <w:rsid w:val="00442F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442FB0"/>
    <w:rPr>
      <w:color w:val="808080"/>
    </w:rPr>
  </w:style>
  <w:style w:type="paragraph" w:styleId="Guidancetext" w:customStyle="1">
    <w:name w:val="Guidance text"/>
    <w:basedOn w:val="Normal"/>
    <w:link w:val="GuidancetextChar"/>
    <w:qFormat/>
    <w:rsid w:val="00C46033"/>
    <w:pPr>
      <w:spacing w:after="60" w:line="256" w:lineRule="auto"/>
    </w:pPr>
    <w:rPr>
      <w:rFonts w:eastAsia="MS Mincho"/>
      <w:i/>
      <w:color w:val="414140" w:themeColor="accent6" w:themeShade="BF"/>
    </w:rPr>
  </w:style>
  <w:style w:type="paragraph" w:styleId="ListParagraph">
    <w:name w:val="List Paragraph"/>
    <w:basedOn w:val="Normal"/>
    <w:uiPriority w:val="34"/>
    <w:qFormat/>
    <w:rsid w:val="00CC4742"/>
    <w:pPr>
      <w:ind w:left="720"/>
      <w:contextualSpacing/>
    </w:pPr>
  </w:style>
  <w:style w:type="character" w:styleId="GuidancetextChar" w:customStyle="1">
    <w:name w:val="Guidance text Char"/>
    <w:basedOn w:val="DefaultParagraphFont"/>
    <w:link w:val="Guidancetext"/>
    <w:rsid w:val="00C46033"/>
    <w:rPr>
      <w:rFonts w:eastAsia="MS Mincho"/>
      <w:i/>
      <w:color w:val="414140" w:themeColor="accent6" w:themeShade="BF"/>
      <w:sz w:val="22"/>
    </w:rPr>
  </w:style>
  <w:style w:type="character" w:styleId="FooterChar" w:customStyle="1">
    <w:name w:val="Footer Char"/>
    <w:basedOn w:val="DefaultParagraphFont"/>
    <w:link w:val="Footer"/>
    <w:uiPriority w:val="99"/>
    <w:rsid w:val="00E936DE"/>
    <w:rPr>
      <w:rFonts w:ascii="Arial" w:hAnsi="Arial" w:cs="Arial"/>
      <w:noProof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02BD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BDA"/>
    <w:pPr>
      <w:spacing w:line="240" w:lineRule="auto"/>
    </w:pPr>
    <w:rPr>
      <w:b/>
      <w:bCs/>
      <w:vanish/>
      <w:color w:val="auto"/>
      <w:szCs w:val="20"/>
    </w:rPr>
  </w:style>
  <w:style w:type="character" w:styleId="CommentTextChar" w:customStyle="1">
    <w:name w:val="Comment Text Char"/>
    <w:basedOn w:val="DefaultParagraphFont"/>
    <w:link w:val="CommentText"/>
    <w:rsid w:val="00F92998"/>
    <w:rPr>
      <w:rFonts w:ascii="FS Jack Light" w:hAnsi="FS Jack Light"/>
      <w:color w:val="000080"/>
      <w:sz w:val="20"/>
    </w:rPr>
  </w:style>
  <w:style w:type="character" w:styleId="CommentSubjectChar" w:customStyle="1">
    <w:name w:val="Comment Subject Char"/>
    <w:basedOn w:val="CommentTextChar"/>
    <w:link w:val="CommentSubject"/>
    <w:rsid w:val="00F02BDA"/>
    <w:rPr>
      <w:rFonts w:ascii="Arial" w:hAnsi="Arial" w:cs="Arial"/>
      <w:vanish w:val="0"/>
      <w:color w:val="000080"/>
      <w:sz w:val="20"/>
    </w:rPr>
  </w:style>
  <w:style w:type="numbering" w:styleId="FA" w:customStyle="1">
    <w:name w:val="FA"/>
    <w:uiPriority w:val="99"/>
    <w:rsid w:val="00420C14"/>
    <w:pPr>
      <w:numPr>
        <w:numId w:val="1"/>
      </w:numPr>
    </w:pPr>
  </w:style>
  <w:style w:type="paragraph" w:styleId="Heading" w:customStyle="1">
    <w:name w:val="Heading"/>
    <w:basedOn w:val="Heading1"/>
    <w:qFormat/>
    <w:rsid w:val="00E54974"/>
    <w:pPr>
      <w:numPr>
        <w:numId w:val="0"/>
      </w:numPr>
    </w:pPr>
  </w:style>
  <w:style w:type="paragraph" w:styleId="paragraph" w:customStyle="1">
    <w:name w:val="paragraph"/>
    <w:basedOn w:val="Normal"/>
    <w:rsid w:val="008268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2680C"/>
  </w:style>
  <w:style w:type="character" w:styleId="eop" w:customStyle="1">
    <w:name w:val="eop"/>
    <w:basedOn w:val="DefaultParagraphFont"/>
    <w:rsid w:val="0082680C"/>
  </w:style>
  <w:style w:type="character" w:styleId="pagebreaktextspan" w:customStyle="1">
    <w:name w:val="pagebreaktextspan"/>
    <w:basedOn w:val="DefaultParagraphFont"/>
    <w:rsid w:val="007210C8"/>
  </w:style>
  <w:style w:type="character" w:styleId="scxw200416161" w:customStyle="1">
    <w:name w:val="scxw200416161"/>
    <w:basedOn w:val="DefaultParagraphFont"/>
    <w:rsid w:val="007210C8"/>
  </w:style>
  <w:style w:type="character" w:styleId="UnresolvedMention">
    <w:name w:val="Unresolved Mention"/>
    <w:basedOn w:val="DefaultParagraphFont"/>
    <w:uiPriority w:val="99"/>
    <w:unhideWhenUsed/>
    <w:rsid w:val="00F86B0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F86B0B"/>
    <w:rPr>
      <w:color w:val="2B579A"/>
      <w:shd w:val="clear" w:color="auto" w:fill="E1DFDD"/>
    </w:rPr>
  </w:style>
  <w:style w:type="paragraph" w:styleId="Revision">
    <w:name w:val="Revision"/>
    <w:hidden/>
    <w:uiPriority w:val="71"/>
    <w:rsid w:val="00326646"/>
    <w:pPr>
      <w:spacing w:after="0" w:line="240" w:lineRule="auto"/>
    </w:pPr>
    <w:rPr>
      <w:rFonts w:ascii="FS Jack" w:hAnsi="FS Jack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12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0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7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2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8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4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5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2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0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7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3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16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9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8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2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2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https://the-fa.atlassian.net/wiki/x/YoDK6" TargetMode="Externa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jpe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\Documents\Work%20-%20DSDM%20Agile\Training%20material\AgilePM\New%20Templates\terms_of_reference.dotx" TargetMode="External"/></Relationships>
</file>

<file path=word/theme/theme1.xml><?xml version="1.0" encoding="utf-8"?>
<a:theme xmlns:a="http://schemas.openxmlformats.org/drawingml/2006/main" xmlns:thm15="http://schemas.microsoft.com/office/thememl/2012/main" name="Agile business consortium">
  <a:themeElements>
    <a:clrScheme name="Agile Business Consortium 2">
      <a:dk1>
        <a:sysClr val="windowText" lastClr="000000"/>
      </a:dk1>
      <a:lt1>
        <a:sysClr val="window" lastClr="FFFFFF"/>
      </a:lt1>
      <a:dk2>
        <a:srgbClr val="575756"/>
      </a:dk2>
      <a:lt2>
        <a:srgbClr val="E7E6E6"/>
      </a:lt2>
      <a:accent1>
        <a:srgbClr val="EF7D00"/>
      </a:accent1>
      <a:accent2>
        <a:srgbClr val="FFC000"/>
      </a:accent2>
      <a:accent3>
        <a:srgbClr val="A5A5A5"/>
      </a:accent3>
      <a:accent4>
        <a:srgbClr val="E52322"/>
      </a:accent4>
      <a:accent5>
        <a:srgbClr val="ED7D31"/>
      </a:accent5>
      <a:accent6>
        <a:srgbClr val="575756"/>
      </a:accent6>
      <a:hlink>
        <a:srgbClr val="E52322"/>
      </a:hlink>
      <a:folHlink>
        <a:srgbClr val="2B63A4"/>
      </a:folHlink>
    </a:clrScheme>
    <a:fontScheme name="Office">
      <a:majorFont>
        <a:latin typeface="Calibri Ligh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gile business consortium" id="{4E739E59-5DC1-45F8-8DF3-B73626853B62}" vid="{18280AAC-D22E-4E58-8903-E8E958F0249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Purpose of this document
	•	To state the business drivers for and objectives of the project
•	To describe in outline the scope of the project
•	To state any dependencies and constraints already known
•	To identify resources required for the next phase
•	To justify and secure funding for a feasibility investigation
Note: The primary purpose of this document is to justify the work required to determine whether the project is likely to be feasible from a technical and business perspective. All of the above should only be described at very high level. Expect only a sentence, a short paragraph or a short list of bullets under each heading.
	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707f45-1e95-4502-bc00-a0657e996055" xsi:nil="true"/>
    <lcf76f155ced4ddcb4097134ff3c332f xmlns="4e94cf9c-25a8-4e0b-b3b7-9414ceec65f7">
      <Terms xmlns="http://schemas.microsoft.com/office/infopath/2007/PartnerControls"/>
    </lcf76f155ced4ddcb4097134ff3c332f>
    <Owners xmlns="4e94cf9c-25a8-4e0b-b3b7-9414ceec65f7" xsi:nil="true"/>
    <Notes xmlns="4e94cf9c-25a8-4e0b-b3b7-9414ceec65f7" xsi:nil="true"/>
    <Approval_x0020_Status xmlns="4e94cf9c-25a8-4e0b-b3b7-9414ceec65f7">Draft</Approval_x0020_Status>
    <_Flow_SignoffStatus xmlns="4e94cf9c-25a8-4e0b-b3b7-9414ceec65f7" xsi:nil="true"/>
    <ARB_x0020_Date xmlns="4e94cf9c-25a8-4e0b-b3b7-9414ceec65f7" xsi:nil="true"/>
    <Label xmlns="4e94cf9c-25a8-4e0b-b3b7-9414ceec65f7" xsi:nil="true"/>
    <SubmissionType xmlns="4e94cf9c-25a8-4e0b-b3b7-9414ceec65f7" xsi:nil="true"/>
    <POD xmlns="4e94cf9c-25a8-4e0b-b3b7-9414ceec65f7" xsi:nil="true"/>
    <_x0023_ xmlns="4e94cf9c-25a8-4e0b-b3b7-9414ceec65f7" xsi:nil="true"/>
    <Livedocument xmlns="4e94cf9c-25a8-4e0b-b3b7-9414ceec65f7">
      <Url xsi:nil="true"/>
      <Description xsi:nil="true"/>
    </Livedocument>
    <Timeboxed xmlns="4e94cf9c-25a8-4e0b-b3b7-9414ceec65f7" xsi:nil="true"/>
    <IsResubmission xmlns="4e94cf9c-25a8-4e0b-b3b7-9414ceec65f7">false</IsResubmission>
    <DateandTime xmlns="4e94cf9c-25a8-4e0b-b3b7-9414ceec65f7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AD55C8340CE4EACCFC7F2B57DF66F" ma:contentTypeVersion="37" ma:contentTypeDescription="Create a new document." ma:contentTypeScope="" ma:versionID="6dec9f2824f7f84351f0e06c88bc248f">
  <xsd:schema xmlns:xsd="http://www.w3.org/2001/XMLSchema" xmlns:xs="http://www.w3.org/2001/XMLSchema" xmlns:p="http://schemas.microsoft.com/office/2006/metadata/properties" xmlns:ns1="4e94cf9c-25a8-4e0b-b3b7-9414ceec65f7" xmlns:ns3="ab707f45-1e95-4502-bc00-a0657e996055" targetNamespace="http://schemas.microsoft.com/office/2006/metadata/properties" ma:root="true" ma:fieldsID="379a22dc6b13d086077254d16aa68c6a" ns1:_="" ns3:_="">
    <xsd:import namespace="4e94cf9c-25a8-4e0b-b3b7-9414ceec65f7"/>
    <xsd:import namespace="ab707f45-1e95-4502-bc00-a0657e996055"/>
    <xsd:element name="properties">
      <xsd:complexType>
        <xsd:sequence>
          <xsd:element name="documentManagement">
            <xsd:complexType>
              <xsd:all>
                <xsd:element ref="ns1:_x0023_" minOccurs="0"/>
                <xsd:element ref="ns1:POD" minOccurs="0"/>
                <xsd:element ref="ns1:SubmissionType" minOccurs="0"/>
                <xsd:element ref="ns1:Timeboxed" minOccurs="0"/>
                <xsd:element ref="ns1:Approval_x0020_Status" minOccurs="0"/>
                <xsd:element ref="ns1:ARB_x0020_Date" minOccurs="0"/>
                <xsd:element ref="ns1:Notes" minOccurs="0"/>
                <xsd:element ref="ns1:Owners" minOccurs="0"/>
                <xsd:element ref="ns1:Livedocument" minOccurs="0"/>
                <xsd:element ref="ns1:IsResubmission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AutoKeyPoints" minOccurs="0"/>
                <xsd:element ref="ns1:MediaServiceKeyPoints" minOccurs="0"/>
                <xsd:element ref="ns1:MediaServiceAutoTag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lcf76f155ced4ddcb4097134ff3c332f" minOccurs="0"/>
                <xsd:element ref="ns3:TaxCatchAll" minOccurs="0"/>
                <xsd:element ref="ns1:MediaServiceObjectDetectorVersions" minOccurs="0"/>
                <xsd:element ref="ns1:MediaServiceSearchProperties" minOccurs="0"/>
                <xsd:element ref="ns1:Label" minOccurs="0"/>
                <xsd:element ref="ns1:_Flow_SignoffStatus" minOccurs="0"/>
                <xsd:element ref="ns1:MediaServiceDateTaken" minOccurs="0"/>
                <xsd:element ref="ns1:MediaServiceMetadata" minOccurs="0"/>
                <xsd:element ref="ns1:Dateand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4cf9c-25a8-4e0b-b3b7-9414ceec65f7" elementFormDefault="qualified">
    <xsd:import namespace="http://schemas.microsoft.com/office/2006/documentManagement/types"/>
    <xsd:import namespace="http://schemas.microsoft.com/office/infopath/2007/PartnerControls"/>
    <xsd:element name="_x0023_" ma:index="0" nillable="true" ma:displayName="#" ma:decimals="0" ma:format="Dropdown" ma:internalName="_x0023_" ma:readOnly="false" ma:percentage="FALSE">
      <xsd:simpleType>
        <xsd:restriction base="dms:Number"/>
      </xsd:simpleType>
    </xsd:element>
    <xsd:element name="POD" ma:index="1" nillable="true" ma:displayName="Product Line" ma:format="Dropdown" ma:internalName="PO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ollow"/>
                    <xsd:enumeration value="Play"/>
                    <xsd:enumeration value="Run"/>
                    <xsd:enumeration value="Learn"/>
                    <xsd:enumeration value="Attend"/>
                    <xsd:enumeration value="Data"/>
                    <xsd:enumeration value="Regulate"/>
                    <xsd:enumeration value="Win"/>
                    <xsd:enumeration value="Corporate"/>
                    <xsd:enumeration value="Platforms"/>
                    <xsd:enumeration value="Architecture"/>
                    <xsd:enumeration value="Customer and Marketing Enablers"/>
                    <xsd:enumeration value="Commercial"/>
                  </xsd:restriction>
                </xsd:simpleType>
              </xsd:element>
            </xsd:sequence>
          </xsd:extension>
        </xsd:complexContent>
      </xsd:complexType>
    </xsd:element>
    <xsd:element name="SubmissionType" ma:index="4" nillable="true" ma:displayName="Submission" ma:format="Dropdown" ma:internalName="SubmissionType" ma:readOnly="false">
      <xsd:simpleType>
        <xsd:restriction base="dms:Choice">
          <xsd:enumeration value="Architecture Approach"/>
          <xsd:enumeration value="Options Assessment"/>
          <xsd:enumeration value="Solution Architecture Definition"/>
          <xsd:enumeration value="Supplier Selection"/>
          <xsd:enumeration value="Architecture Decision Record"/>
          <xsd:enumeration value="Preferred Technologies"/>
          <xsd:enumeration value="Other"/>
        </xsd:restriction>
      </xsd:simpleType>
    </xsd:element>
    <xsd:element name="Timeboxed" ma:index="5" nillable="true" ma:displayName="Timeboxed" ma:format="Dropdown" ma:internalName="Timeboxed" ma:readOnly="false" ma:percentage="FALSE">
      <xsd:simpleType>
        <xsd:restriction base="dms:Number"/>
      </xsd:simpleType>
    </xsd:element>
    <xsd:element name="Approval_x0020_Status" ma:index="6" nillable="true" ma:displayName="Approval Status" ma:format="Dropdown" ma:internalName="Approval_x0020_Status">
      <xsd:simpleType>
        <xsd:restriction base="dms:Choice">
          <xsd:enumeration value="Draft"/>
          <xsd:enumeration value="Appendix"/>
          <xsd:enumeration value="For Awareness"/>
          <xsd:enumeration value="For Approval"/>
          <xsd:enumeration value="Pending Offline Approvals"/>
          <xsd:enumeration value="For Approval - Carried Over"/>
          <xsd:enumeration value="Approved"/>
          <xsd:enumeration value="Conditionally Approved"/>
          <xsd:enumeration value="Rejected"/>
          <xsd:enumeration value="For Review"/>
          <xsd:enumeration value="Reviewed"/>
          <xsd:enumeration value="On Hold"/>
        </xsd:restriction>
      </xsd:simpleType>
    </xsd:element>
    <xsd:element name="ARB_x0020_Date" ma:index="7" nillable="true" ma:displayName="ACB Date" ma:format="DateOnly" ma:internalName="ARB_x0020_Date" ma:readOnly="false">
      <xsd:simpleType>
        <xsd:restriction base="dms:DateTime"/>
      </xsd:simpleType>
    </xsd:element>
    <xsd:element name="Notes" ma:index="8" nillable="true" ma:displayName="Notes" ma:format="Dropdown" ma:internalName="Notes" ma:readOnly="false">
      <xsd:simpleType>
        <xsd:restriction base="dms:Note"/>
      </xsd:simpleType>
    </xsd:element>
    <xsd:element name="Owners" ma:index="9" nillable="true" ma:displayName="Owners" ma:format="Dropdown" ma:internalName="Owners" ma:readOnly="false">
      <xsd:simpleType>
        <xsd:restriction base="dms:Note"/>
      </xsd:simpleType>
    </xsd:element>
    <xsd:element name="Livedocument" ma:index="10" nillable="true" ma:displayName="Live document" ma:format="Hyperlink" ma:internalName="Livedocument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sResubmission" ma:index="11" nillable="true" ma:displayName="Is Resubmission" ma:default="0" ma:description="Resubmission of a previously rejected or conditionally approved item" ma:format="Dropdown" ma:internalName="IsResubmission" ma:readOnly="false">
      <xsd:simpleType>
        <xsd:restriction base="dms:Boolean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9" nillable="true" ma:displayName="Tags" ma:hidden="true" ma:internalName="MediaServiceAutoTags" ma:readOnly="true">
      <xsd:simpleType>
        <xsd:restriction base="dms:Text"/>
      </xsd:simpleType>
    </xsd:element>
    <xsd:element name="MediaServiceOCR" ma:index="20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4d4ec47-8037-4ebe-ad01-e6ba2150e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abel" ma:index="29" nillable="true" ma:displayName="Label" ma:hidden="true" ma:internalName="Label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chitecture"/>
                    <xsd:enumeration value="Principle"/>
                    <xsd:enumeration value="Standard"/>
                    <xsd:enumeration value="Strategy"/>
                    <xsd:enumeration value="Pattern"/>
                    <xsd:enumeration value="Governance"/>
                    <xsd:enumeration value="Design"/>
                    <xsd:enumeration value="Proposal"/>
                    <xsd:enumeration value="Decision"/>
                    <xsd:enumeration value="Briefing Notes"/>
                    <xsd:enumeration value="Requirement"/>
                    <xsd:enumeration value="Templat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hidden="true" ma:internalName="Sign_x002d_off_x0020_status" ma:readOnly="false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35" nillable="true" ma:displayName="MediaServiceMetadata" ma:hidden="true" ma:internalName="MediaServiceMetadata" ma:readOnly="true">
      <xsd:simpleType>
        <xsd:restriction base="dms:Note"/>
      </xsd:simpleType>
    </xsd:element>
    <xsd:element name="DateandTime" ma:index="36" nillable="true" ma:displayName="Date and Time" ma:format="DateTime" ma:internalName="Dateand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07f45-1e95-4502-bc00-a0657e99605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a518a77c-643f-4cab-a53d-bfd4cdc30c92}" ma:internalName="TaxCatchAll" ma:readOnly="false" ma:showField="CatchAllData" ma:web="ab707f45-1e95-4502-bc00-a0657e9960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AACF4D-61B6-499F-ABB3-7B98B27A11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107B0E-1E3F-41B5-B900-9195AD211C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8B1AA7-C573-4B0D-81E0-33EF1F307E92}">
  <ds:schemaRefs>
    <ds:schemaRef ds:uri="http://schemas.microsoft.com/office/2006/metadata/properties"/>
    <ds:schemaRef ds:uri="http://schemas.microsoft.com/office/infopath/2007/PartnerControls"/>
    <ds:schemaRef ds:uri="ab707f45-1e95-4502-bc00-a0657e996055"/>
    <ds:schemaRef ds:uri="4e94cf9c-25a8-4e0b-b3b7-9414ceec65f7"/>
  </ds:schemaRefs>
</ds:datastoreItem>
</file>

<file path=customXml/itemProps5.xml><?xml version="1.0" encoding="utf-8"?>
<ds:datastoreItem xmlns:ds="http://schemas.openxmlformats.org/officeDocument/2006/customXml" ds:itemID="{75F862CF-2904-424E-8F2D-BB93C745CA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terms_of_reference.dotx</ap:Template>
  <ap:Application>Microsoft Word for the web</ap:Application>
  <ap:DocSecurity>0</ap:DocSecurity>
  <ap:ScaleCrop>false</ap:ScaleCrop>
  <ap:Company>&lt;&lt; Company Name &gt;&gt;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Definition Document</dc:title>
  <dc:subject/>
  <dc:creator>&lt;&lt; Author &gt;&gt;</dc:creator>
  <cp:keywords/>
  <cp:lastModifiedBy>Richard Chapman</cp:lastModifiedBy>
  <cp:revision>155</cp:revision>
  <cp:lastPrinted>2018-12-21T04:20:00Z</cp:lastPrinted>
  <dcterms:created xsi:type="dcterms:W3CDTF">2023-01-19T03:43:00Z</dcterms:created>
  <dcterms:modified xsi:type="dcterms:W3CDTF">2026-01-29T14:43:55Z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Using RADTAC Atern template version 1.0</vt:lpwstr>
  </property>
  <property fmtid="{D5CDD505-2E9C-101B-9397-08002B2CF9AE}" pid="3" name="ContentTypeId">
    <vt:lpwstr>0x0101005FBAD55C8340CE4EACCFC7F2B57DF66F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